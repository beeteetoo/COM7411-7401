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81293" w14:textId="77777777" w:rsidR="006871BC" w:rsidRPr="008C42A5" w:rsidRDefault="006871BC" w:rsidP="006871BC">
      <w:pPr>
        <w:pStyle w:val="Heading2"/>
      </w:pPr>
      <w:r w:rsidRPr="008C42A5">
        <w:t>Ontology Debate (20 minutes)</w:t>
      </w:r>
    </w:p>
    <w:p w14:paraId="382D4A59" w14:textId="77777777" w:rsidR="006871BC" w:rsidRPr="008C42A5" w:rsidRDefault="006871BC" w:rsidP="006871BC">
      <w:pPr>
        <w:rPr>
          <w:rFonts w:eastAsia="Red Hat Text" w:cs="Red Hat Text"/>
        </w:rPr>
      </w:pPr>
    </w:p>
    <w:p w14:paraId="3C8A13F8" w14:textId="77777777" w:rsidR="006871BC" w:rsidRDefault="006871BC" w:rsidP="006871BC">
      <w:pPr>
        <w:rPr>
          <w:rFonts w:eastAsia="Red Hat Text" w:cs="Red Hat Text"/>
        </w:rPr>
      </w:pPr>
      <w:r w:rsidRPr="008C42A5">
        <w:rPr>
          <w:rFonts w:eastAsia="Red Hat Text" w:cs="Red Hat Text"/>
          <w:b/>
          <w:bCs/>
        </w:rPr>
        <w:t>Objective:</w:t>
      </w:r>
      <w:r w:rsidRPr="008C42A5">
        <w:rPr>
          <w:rFonts w:eastAsia="Red Hat Text" w:cs="Red Hat Text"/>
        </w:rPr>
        <w:t xml:space="preserve"> To explore the differences between realism and constructivism in ontology and how these perspectives influence technology research in Computer Science (CS), Data Analytics, and Cybersecurity.</w:t>
      </w:r>
    </w:p>
    <w:p w14:paraId="182CF08E" w14:textId="77777777" w:rsidR="006871BC" w:rsidRPr="008C42A5" w:rsidRDefault="006871BC" w:rsidP="006871BC">
      <w:pPr>
        <w:rPr>
          <w:rFonts w:eastAsia="Red Hat Text" w:cs="Red Hat Text"/>
        </w:rPr>
      </w:pPr>
    </w:p>
    <w:p w14:paraId="0F153ACD" w14:textId="77777777" w:rsidR="006871BC" w:rsidRPr="00A22D0C" w:rsidRDefault="006871BC" w:rsidP="006871BC">
      <w:pPr>
        <w:rPr>
          <w:rFonts w:eastAsia="Red Hat Text" w:cs="Red Hat Text"/>
          <w:b/>
          <w:bCs/>
        </w:rPr>
      </w:pPr>
      <w:r w:rsidRPr="00A22D0C">
        <w:rPr>
          <w:rFonts w:eastAsia="Red Hat Text" w:cs="Red Hat Text"/>
          <w:b/>
          <w:bCs/>
        </w:rPr>
        <w:t>Debate Format:</w:t>
      </w:r>
    </w:p>
    <w:p w14:paraId="3C7D7B54" w14:textId="77777777" w:rsidR="006871BC" w:rsidRPr="008C42A5" w:rsidRDefault="006871BC" w:rsidP="006871BC">
      <w:pPr>
        <w:rPr>
          <w:rFonts w:eastAsia="Red Hat Text" w:cs="Red Hat Text"/>
        </w:rPr>
      </w:pPr>
      <w:r w:rsidRPr="008C42A5">
        <w:rPr>
          <w:rFonts w:eastAsia="Red Hat Text" w:cs="Red Hat Text"/>
        </w:rPr>
        <w:t>Divide the class into two groups:</w:t>
      </w:r>
    </w:p>
    <w:p w14:paraId="34F1097A" w14:textId="77777777" w:rsidR="006871BC" w:rsidRPr="008C42A5" w:rsidRDefault="006871BC" w:rsidP="006871BC">
      <w:pPr>
        <w:rPr>
          <w:rFonts w:eastAsia="Red Hat Text" w:cs="Red Hat Text"/>
        </w:rPr>
      </w:pPr>
    </w:p>
    <w:p w14:paraId="1E055D7F" w14:textId="77777777" w:rsidR="006871BC" w:rsidRDefault="006871BC" w:rsidP="006871BC">
      <w:pPr>
        <w:pStyle w:val="ListParagraph"/>
        <w:numPr>
          <w:ilvl w:val="0"/>
          <w:numId w:val="10"/>
        </w:numPr>
        <w:rPr>
          <w:rFonts w:eastAsia="Red Hat Text" w:cs="Red Hat Text"/>
        </w:rPr>
      </w:pPr>
      <w:r w:rsidRPr="008C42A5">
        <w:rPr>
          <w:rFonts w:eastAsia="Red Hat Text" w:cs="Red Hat Text"/>
        </w:rPr>
        <w:t>Group 1 will argue from the perspective of Realism (the belief that reality exists independently of human perception).</w:t>
      </w:r>
    </w:p>
    <w:p w14:paraId="4EE09240" w14:textId="77777777" w:rsidR="006871BC" w:rsidRPr="008C42A5" w:rsidRDefault="006871BC" w:rsidP="006871BC">
      <w:pPr>
        <w:pStyle w:val="ListParagraph"/>
        <w:rPr>
          <w:rFonts w:eastAsia="Red Hat Text" w:cs="Red Hat Text"/>
        </w:rPr>
      </w:pPr>
    </w:p>
    <w:p w14:paraId="1857752C" w14:textId="77777777" w:rsidR="006871BC" w:rsidRDefault="006871BC" w:rsidP="006871BC">
      <w:pPr>
        <w:pStyle w:val="ListParagraph"/>
        <w:numPr>
          <w:ilvl w:val="0"/>
          <w:numId w:val="10"/>
        </w:numPr>
        <w:rPr>
          <w:rFonts w:eastAsia="Red Hat Text" w:cs="Red Hat Text"/>
        </w:rPr>
      </w:pPr>
      <w:r w:rsidRPr="008C42A5">
        <w:rPr>
          <w:rFonts w:eastAsia="Red Hat Text" w:cs="Red Hat Text"/>
        </w:rPr>
        <w:t>Group 2 will argue from the perspective of Constructivism (the belief that reality is socially constructed and shaped by human interactions and experiences).</w:t>
      </w:r>
    </w:p>
    <w:p w14:paraId="6E36DD3E" w14:textId="77777777" w:rsidR="006871BC" w:rsidRPr="008C42A5" w:rsidRDefault="006871BC" w:rsidP="006871BC">
      <w:pPr>
        <w:pStyle w:val="ListParagraph"/>
        <w:rPr>
          <w:rFonts w:eastAsia="Red Hat Text" w:cs="Red Hat Text"/>
        </w:rPr>
      </w:pPr>
    </w:p>
    <w:p w14:paraId="49D27F92" w14:textId="77777777" w:rsidR="006871BC" w:rsidRPr="008C42A5" w:rsidRDefault="006871BC" w:rsidP="006871BC">
      <w:pPr>
        <w:rPr>
          <w:rFonts w:eastAsia="Red Hat Text" w:cs="Red Hat Text"/>
        </w:rPr>
      </w:pPr>
      <w:r w:rsidRPr="008C42A5">
        <w:rPr>
          <w:rFonts w:eastAsia="Red Hat Text" w:cs="Red Hat Text"/>
        </w:rPr>
        <w:t>Each group is given 5 minutes to prepare arguments based on a specific technology research scenario (examples provided below).</w:t>
      </w:r>
      <w:r>
        <w:rPr>
          <w:rFonts w:eastAsia="Red Hat Text" w:cs="Red Hat Text"/>
        </w:rPr>
        <w:t xml:space="preserve"> </w:t>
      </w:r>
      <w:r w:rsidRPr="008C42A5">
        <w:rPr>
          <w:rFonts w:eastAsia="Red Hat Text" w:cs="Red Hat Text"/>
        </w:rPr>
        <w:t>The groups will then engage in a 10-minute debate, with each side presenting their case and responding to the opposing group’s arguments.</w:t>
      </w:r>
    </w:p>
    <w:p w14:paraId="2B74DB2F" w14:textId="77777777" w:rsidR="006871BC" w:rsidRPr="008C42A5" w:rsidRDefault="006871BC" w:rsidP="006871BC">
      <w:pPr>
        <w:rPr>
          <w:rFonts w:eastAsia="Red Hat Text" w:cs="Red Hat Text"/>
        </w:rPr>
      </w:pPr>
    </w:p>
    <w:p w14:paraId="3D095711" w14:textId="77777777" w:rsidR="006871BC" w:rsidRPr="008C42A5" w:rsidRDefault="006871BC" w:rsidP="006871BC">
      <w:pPr>
        <w:rPr>
          <w:rFonts w:eastAsia="Red Hat Text" w:cs="Red Hat Text"/>
        </w:rPr>
      </w:pPr>
      <w:r w:rsidRPr="00CA6381">
        <w:rPr>
          <w:rFonts w:eastAsia="Red Hat Text" w:cs="Red Hat Text"/>
          <w:b/>
          <w:bCs/>
        </w:rPr>
        <w:t>Post-debate:</w:t>
      </w:r>
      <w:r w:rsidRPr="008C42A5">
        <w:rPr>
          <w:rFonts w:eastAsia="Red Hat Text" w:cs="Red Hat Text"/>
        </w:rPr>
        <w:t xml:space="preserve"> After the debate, the class will discuss how the ontological perspective chosen would influence the design and outcomes of research.</w:t>
      </w:r>
    </w:p>
    <w:p w14:paraId="2A5DFB79" w14:textId="77777777" w:rsidR="006871BC" w:rsidRPr="008C42A5" w:rsidRDefault="006871BC" w:rsidP="006871BC">
      <w:pPr>
        <w:rPr>
          <w:rFonts w:eastAsia="Red Hat Text" w:cs="Red Hat Text"/>
        </w:rPr>
      </w:pPr>
    </w:p>
    <w:p w14:paraId="728511B1" w14:textId="77777777" w:rsidR="006871BC" w:rsidRDefault="006871BC" w:rsidP="006871BC">
      <w:pPr>
        <w:rPr>
          <w:rFonts w:eastAsia="Red Hat Text" w:cs="Red Hat Text"/>
          <w:b/>
          <w:bCs/>
        </w:rPr>
      </w:pPr>
      <w:r w:rsidRPr="00CA6381">
        <w:rPr>
          <w:rFonts w:eastAsia="Red Hat Text" w:cs="Red Hat Text"/>
          <w:b/>
          <w:bCs/>
        </w:rPr>
        <w:t>Scenarios for the Debate:</w:t>
      </w:r>
    </w:p>
    <w:p w14:paraId="7604B11A" w14:textId="77777777" w:rsidR="006871BC" w:rsidRPr="00CA6381" w:rsidRDefault="006871BC" w:rsidP="006871BC">
      <w:pPr>
        <w:rPr>
          <w:rFonts w:eastAsia="Red Hat Text" w:cs="Red Hat Text"/>
          <w:b/>
          <w:bCs/>
        </w:rPr>
      </w:pPr>
    </w:p>
    <w:p w14:paraId="2D0B31C0" w14:textId="77777777" w:rsidR="006871BC" w:rsidRDefault="006871BC" w:rsidP="006871BC">
      <w:pPr>
        <w:rPr>
          <w:rFonts w:eastAsia="Red Hat Text" w:cs="Red Hat Text"/>
          <w:b/>
          <w:bCs/>
          <w:u w:val="single"/>
        </w:rPr>
      </w:pPr>
      <w:r w:rsidRPr="00857064">
        <w:rPr>
          <w:rFonts w:eastAsia="Red Hat Text" w:cs="Red Hat Text"/>
          <w:b/>
          <w:bCs/>
          <w:u w:val="single"/>
        </w:rPr>
        <w:t>Scenario 1: Autonomous Driving (CS)</w:t>
      </w:r>
    </w:p>
    <w:p w14:paraId="21805D9B" w14:textId="77777777" w:rsidR="006871BC" w:rsidRPr="00857064" w:rsidRDefault="006871BC" w:rsidP="006871BC">
      <w:pPr>
        <w:rPr>
          <w:rFonts w:eastAsia="Red Hat Text" w:cs="Red Hat Text"/>
          <w:b/>
          <w:bCs/>
          <w:u w:val="single"/>
        </w:rPr>
      </w:pPr>
    </w:p>
    <w:p w14:paraId="5493C864" w14:textId="77777777" w:rsidR="006871BC" w:rsidRDefault="006871BC" w:rsidP="006871BC">
      <w:pPr>
        <w:rPr>
          <w:rFonts w:eastAsia="Red Hat Text" w:cs="Red Hat Text"/>
        </w:rPr>
      </w:pPr>
      <w:r w:rsidRPr="00CA6381">
        <w:rPr>
          <w:rFonts w:eastAsia="Red Hat Text" w:cs="Red Hat Text"/>
          <w:b/>
          <w:bCs/>
        </w:rPr>
        <w:t>Realist Perspective:</w:t>
      </w:r>
      <w:r w:rsidRPr="008C42A5">
        <w:rPr>
          <w:rFonts w:eastAsia="Red Hat Text" w:cs="Red Hat Text"/>
        </w:rPr>
        <w:t xml:space="preserve"> Autonomous driving algorithms and sensors detect and process the external world, which exists independently of human perception. The system must be tested in an objective, measurable way to ensure reliability and performance in real-world conditions.</w:t>
      </w:r>
    </w:p>
    <w:p w14:paraId="447B904D" w14:textId="77777777" w:rsidR="006871BC" w:rsidRPr="008C42A5" w:rsidRDefault="006871BC" w:rsidP="006871BC">
      <w:pPr>
        <w:ind w:left="720"/>
        <w:rPr>
          <w:rFonts w:eastAsia="Red Hat Text" w:cs="Red Hat Text"/>
        </w:rPr>
      </w:pPr>
    </w:p>
    <w:p w14:paraId="535BA9FF" w14:textId="77777777" w:rsidR="006871BC" w:rsidRPr="00CA6381" w:rsidRDefault="006871BC" w:rsidP="006871BC">
      <w:pPr>
        <w:pStyle w:val="ListParagraph"/>
        <w:numPr>
          <w:ilvl w:val="0"/>
          <w:numId w:val="11"/>
        </w:numPr>
        <w:rPr>
          <w:rFonts w:eastAsia="Red Hat Text" w:cs="Red Hat Text"/>
        </w:rPr>
      </w:pPr>
      <w:r w:rsidRPr="00CA6381">
        <w:rPr>
          <w:rFonts w:eastAsia="Red Hat Text" w:cs="Red Hat Text"/>
          <w:b/>
          <w:bCs/>
        </w:rPr>
        <w:t>Key Argument:</w:t>
      </w:r>
      <w:r w:rsidRPr="00CA6381">
        <w:rPr>
          <w:rFonts w:eastAsia="Red Hat Text" w:cs="Red Hat Text"/>
        </w:rPr>
        <w:t xml:space="preserve"> The system’s performance is based on objectively measurable data (e.g., sensor input, traffic conditions). Autonomous vehicles need to function based on real, quantifiable data that exists regardless of human perception.</w:t>
      </w:r>
    </w:p>
    <w:p w14:paraId="7E95752C" w14:textId="77777777" w:rsidR="006871BC" w:rsidRPr="008C42A5" w:rsidRDefault="006871BC" w:rsidP="006871BC">
      <w:pPr>
        <w:rPr>
          <w:rFonts w:eastAsia="Red Hat Text" w:cs="Red Hat Text"/>
        </w:rPr>
      </w:pPr>
    </w:p>
    <w:p w14:paraId="46BD1B82" w14:textId="77777777" w:rsidR="006871BC" w:rsidRDefault="006871BC" w:rsidP="006871BC">
      <w:pPr>
        <w:rPr>
          <w:rFonts w:eastAsia="Red Hat Text" w:cs="Red Hat Text"/>
        </w:rPr>
      </w:pPr>
      <w:r w:rsidRPr="00CA6381">
        <w:rPr>
          <w:rFonts w:eastAsia="Red Hat Text" w:cs="Red Hat Text"/>
          <w:b/>
          <w:bCs/>
        </w:rPr>
        <w:t>Constructivist Perspective:</w:t>
      </w:r>
      <w:r w:rsidRPr="008C42A5">
        <w:rPr>
          <w:rFonts w:eastAsia="Red Hat Text" w:cs="Red Hat Text"/>
        </w:rPr>
        <w:t xml:space="preserve"> Autonomous driving systems should account for how humans perceive driving, safety, and ethical decisions (e.g., how to react in dangerous situations). Human experiences and cultural norms shape how the system should behave.</w:t>
      </w:r>
    </w:p>
    <w:p w14:paraId="5FD53440" w14:textId="77777777" w:rsidR="006871BC" w:rsidRPr="008C42A5" w:rsidRDefault="006871BC" w:rsidP="006871BC">
      <w:pPr>
        <w:rPr>
          <w:rFonts w:eastAsia="Red Hat Text" w:cs="Red Hat Text"/>
        </w:rPr>
      </w:pPr>
    </w:p>
    <w:p w14:paraId="114255EB" w14:textId="77777777" w:rsidR="006871BC" w:rsidRPr="002C0E5B" w:rsidRDefault="006871BC" w:rsidP="006871BC">
      <w:pPr>
        <w:pStyle w:val="ListParagraph"/>
        <w:numPr>
          <w:ilvl w:val="0"/>
          <w:numId w:val="11"/>
        </w:numPr>
        <w:rPr>
          <w:rFonts w:eastAsia="Red Hat Text" w:cs="Red Hat Text"/>
        </w:rPr>
      </w:pPr>
      <w:r w:rsidRPr="002C0E5B">
        <w:rPr>
          <w:rFonts w:eastAsia="Red Hat Text" w:cs="Red Hat Text"/>
          <w:b/>
          <w:bCs/>
        </w:rPr>
        <w:t>Key Argument:</w:t>
      </w:r>
      <w:r w:rsidRPr="002C0E5B">
        <w:rPr>
          <w:rFonts w:eastAsia="Red Hat Text" w:cs="Red Hat Text"/>
        </w:rPr>
        <w:t xml:space="preserve"> The system's design must integrate human perceptions of safety and ethical decision-making, which vary across different social contexts (e.g., moral decisions in crash scenarios).</w:t>
      </w:r>
    </w:p>
    <w:p w14:paraId="38E6C39B" w14:textId="77777777" w:rsidR="006871BC" w:rsidRPr="008C42A5" w:rsidRDefault="006871BC" w:rsidP="006871BC">
      <w:pPr>
        <w:rPr>
          <w:rFonts w:eastAsia="Red Hat Text" w:cs="Red Hat Text"/>
        </w:rPr>
      </w:pPr>
    </w:p>
    <w:p w14:paraId="07EAE3BC" w14:textId="77777777" w:rsidR="006871BC" w:rsidRDefault="006871BC" w:rsidP="006871BC">
      <w:pPr>
        <w:rPr>
          <w:rFonts w:eastAsia="Red Hat Text" w:cs="Red Hat Text"/>
          <w:b/>
          <w:bCs/>
          <w:u w:val="single"/>
        </w:rPr>
      </w:pPr>
      <w:r w:rsidRPr="00857064">
        <w:rPr>
          <w:rFonts w:eastAsia="Red Hat Text" w:cs="Red Hat Text"/>
          <w:b/>
          <w:bCs/>
          <w:u w:val="single"/>
        </w:rPr>
        <w:t>Scenario 2: Predictive Analytics for Crime Prevention (Data Analytics)</w:t>
      </w:r>
    </w:p>
    <w:p w14:paraId="592F4F47" w14:textId="77777777" w:rsidR="006871BC" w:rsidRPr="00857064" w:rsidRDefault="006871BC" w:rsidP="006871BC">
      <w:pPr>
        <w:rPr>
          <w:rFonts w:eastAsia="Red Hat Text" w:cs="Red Hat Text"/>
          <w:b/>
          <w:bCs/>
          <w:u w:val="single"/>
        </w:rPr>
      </w:pPr>
    </w:p>
    <w:p w14:paraId="0701488A" w14:textId="77777777" w:rsidR="006871BC" w:rsidRPr="008C42A5" w:rsidRDefault="006871BC" w:rsidP="006871BC">
      <w:pPr>
        <w:rPr>
          <w:rFonts w:eastAsia="Red Hat Text" w:cs="Red Hat Text"/>
        </w:rPr>
      </w:pPr>
      <w:r w:rsidRPr="00A22D0C">
        <w:rPr>
          <w:rFonts w:eastAsia="Red Hat Text" w:cs="Red Hat Text"/>
          <w:b/>
          <w:bCs/>
        </w:rPr>
        <w:t>Realist Perspective:</w:t>
      </w:r>
      <w:r w:rsidRPr="008C42A5">
        <w:rPr>
          <w:rFonts w:eastAsia="Red Hat Text" w:cs="Red Hat Text"/>
        </w:rPr>
        <w:t xml:space="preserve"> Crime patterns can be objectively analysed based on historical data. Predictive models built on these patterns can objectively forecast future crimes, helping law enforcement allocate resources effectively.</w:t>
      </w:r>
    </w:p>
    <w:p w14:paraId="57487F44" w14:textId="77777777" w:rsidR="006871BC" w:rsidRDefault="006871BC" w:rsidP="006871BC">
      <w:pPr>
        <w:pStyle w:val="ListParagraph"/>
        <w:numPr>
          <w:ilvl w:val="0"/>
          <w:numId w:val="11"/>
        </w:numPr>
        <w:rPr>
          <w:rFonts w:eastAsia="Red Hat Text" w:cs="Red Hat Text"/>
        </w:rPr>
      </w:pPr>
      <w:r w:rsidRPr="00A22D0C">
        <w:rPr>
          <w:rFonts w:eastAsia="Red Hat Text" w:cs="Red Hat Text"/>
          <w:b/>
          <w:bCs/>
        </w:rPr>
        <w:t>Key Argument:</w:t>
      </w:r>
      <w:r w:rsidRPr="00A22D0C">
        <w:rPr>
          <w:rFonts w:eastAsia="Red Hat Text" w:cs="Red Hat Text"/>
        </w:rPr>
        <w:t xml:space="preserve"> Crime exists as a set of objective, measurable events, and data analytics can capture these patterns to produce accurate predictions about future crime hotspots.</w:t>
      </w:r>
    </w:p>
    <w:p w14:paraId="13474932" w14:textId="77777777" w:rsidR="006871BC" w:rsidRPr="00A22D0C" w:rsidRDefault="006871BC" w:rsidP="006871BC">
      <w:pPr>
        <w:pStyle w:val="ListParagraph"/>
        <w:rPr>
          <w:rFonts w:eastAsia="Red Hat Text" w:cs="Red Hat Text"/>
        </w:rPr>
      </w:pPr>
    </w:p>
    <w:p w14:paraId="30CFAF73" w14:textId="77777777" w:rsidR="006871BC" w:rsidRDefault="006871BC" w:rsidP="006871BC">
      <w:pPr>
        <w:rPr>
          <w:rFonts w:eastAsia="Red Hat Text" w:cs="Red Hat Text"/>
        </w:rPr>
      </w:pPr>
      <w:r w:rsidRPr="00A22D0C">
        <w:rPr>
          <w:rFonts w:eastAsia="Red Hat Text" w:cs="Red Hat Text"/>
          <w:b/>
          <w:bCs/>
        </w:rPr>
        <w:t>Constructivist Perspective:</w:t>
      </w:r>
      <w:r w:rsidRPr="008C42A5">
        <w:rPr>
          <w:rFonts w:eastAsia="Red Hat Text" w:cs="Red Hat Text"/>
        </w:rPr>
        <w:t xml:space="preserve"> Crime data is shaped by social structures, biases, and the way data is collected (e.g., biases in police reporting). Predictive analytics must account for these social constructs rather than treating crime data as purely objective.</w:t>
      </w:r>
    </w:p>
    <w:p w14:paraId="2A8A8FAB" w14:textId="77777777" w:rsidR="006871BC" w:rsidRPr="008C42A5" w:rsidRDefault="006871BC" w:rsidP="006871BC">
      <w:pPr>
        <w:rPr>
          <w:rFonts w:eastAsia="Red Hat Text" w:cs="Red Hat Text"/>
        </w:rPr>
      </w:pPr>
    </w:p>
    <w:p w14:paraId="20B65223" w14:textId="77777777" w:rsidR="006871BC" w:rsidRDefault="006871BC" w:rsidP="006871BC">
      <w:pPr>
        <w:pStyle w:val="ListParagraph"/>
        <w:numPr>
          <w:ilvl w:val="0"/>
          <w:numId w:val="11"/>
        </w:numPr>
        <w:rPr>
          <w:rFonts w:eastAsia="Red Hat Text" w:cs="Red Hat Text"/>
        </w:rPr>
      </w:pPr>
      <w:r w:rsidRPr="00A22D0C">
        <w:rPr>
          <w:rFonts w:eastAsia="Red Hat Text" w:cs="Red Hat Text"/>
          <w:b/>
          <w:bCs/>
        </w:rPr>
        <w:t>Key Argument:</w:t>
      </w:r>
      <w:r w:rsidRPr="00A22D0C">
        <w:rPr>
          <w:rFonts w:eastAsia="Red Hat Text" w:cs="Red Hat Text"/>
        </w:rPr>
        <w:t xml:space="preserve"> Crime is influenced by social factors (e.g., poverty, policing biases), and the data reflects subjective human judgments rather than objective reality. Therefore, predictions must consider these constructs.</w:t>
      </w:r>
    </w:p>
    <w:p w14:paraId="0D79D957" w14:textId="77777777" w:rsidR="006871BC" w:rsidRPr="00A22D0C" w:rsidRDefault="006871BC" w:rsidP="006871BC">
      <w:pPr>
        <w:pStyle w:val="ListParagraph"/>
        <w:rPr>
          <w:rFonts w:eastAsia="Red Hat Text" w:cs="Red Hat Text"/>
        </w:rPr>
      </w:pPr>
    </w:p>
    <w:p w14:paraId="1693A32B" w14:textId="77777777" w:rsidR="006871BC" w:rsidRPr="00857064" w:rsidRDefault="006871BC" w:rsidP="006871BC">
      <w:pPr>
        <w:rPr>
          <w:rFonts w:eastAsia="Red Hat Text" w:cs="Red Hat Text"/>
          <w:b/>
          <w:bCs/>
          <w:u w:val="single"/>
        </w:rPr>
      </w:pPr>
      <w:r w:rsidRPr="00857064">
        <w:rPr>
          <w:rFonts w:eastAsia="Red Hat Text" w:cs="Red Hat Text"/>
          <w:b/>
          <w:bCs/>
          <w:u w:val="single"/>
        </w:rPr>
        <w:t>Scenario 3: Cybersecurity Threat Modelling</w:t>
      </w:r>
    </w:p>
    <w:p w14:paraId="38E763D1" w14:textId="77777777" w:rsidR="006871BC" w:rsidRPr="00A22D0C" w:rsidRDefault="006871BC" w:rsidP="006871BC">
      <w:pPr>
        <w:rPr>
          <w:rFonts w:eastAsia="Red Hat Text" w:cs="Red Hat Text"/>
          <w:b/>
          <w:bCs/>
        </w:rPr>
      </w:pPr>
    </w:p>
    <w:p w14:paraId="1FED0F70" w14:textId="77777777" w:rsidR="006871BC" w:rsidRDefault="006871BC" w:rsidP="006871BC">
      <w:pPr>
        <w:rPr>
          <w:rFonts w:eastAsia="Red Hat Text" w:cs="Red Hat Text"/>
        </w:rPr>
      </w:pPr>
      <w:r w:rsidRPr="00A22D0C">
        <w:rPr>
          <w:rFonts w:eastAsia="Red Hat Text" w:cs="Red Hat Text"/>
          <w:b/>
          <w:bCs/>
        </w:rPr>
        <w:t>Realist Perspective:</w:t>
      </w:r>
      <w:r w:rsidRPr="008C42A5">
        <w:rPr>
          <w:rFonts w:eastAsia="Red Hat Text" w:cs="Red Hat Text"/>
        </w:rPr>
        <w:t xml:space="preserve"> Cyber threats, such as malware and viruses, exist independently of human perceptions and can be objectively identified and mitigated through technological solutions (e.g., firewalls, antivirus software).</w:t>
      </w:r>
    </w:p>
    <w:p w14:paraId="6475EC3D" w14:textId="77777777" w:rsidR="006871BC" w:rsidRPr="008C42A5" w:rsidRDefault="006871BC" w:rsidP="006871BC">
      <w:pPr>
        <w:rPr>
          <w:rFonts w:eastAsia="Red Hat Text" w:cs="Red Hat Text"/>
        </w:rPr>
      </w:pPr>
    </w:p>
    <w:p w14:paraId="1AF4D4FA" w14:textId="77777777" w:rsidR="006871BC" w:rsidRDefault="006871BC" w:rsidP="006871BC">
      <w:pPr>
        <w:pStyle w:val="ListParagraph"/>
        <w:numPr>
          <w:ilvl w:val="0"/>
          <w:numId w:val="11"/>
        </w:numPr>
        <w:rPr>
          <w:rFonts w:eastAsia="Red Hat Text" w:cs="Red Hat Text"/>
        </w:rPr>
      </w:pPr>
      <w:r w:rsidRPr="00A22D0C">
        <w:rPr>
          <w:rFonts w:eastAsia="Red Hat Text" w:cs="Red Hat Text"/>
          <w:b/>
          <w:bCs/>
        </w:rPr>
        <w:t>Key Argument:</w:t>
      </w:r>
      <w:r w:rsidRPr="00A22D0C">
        <w:rPr>
          <w:rFonts w:eastAsia="Red Hat Text" w:cs="Red Hat Text"/>
        </w:rPr>
        <w:t xml:space="preserve"> Cybersecurity is about objectively identifying and mitigating real threats that exist in systems, networks, and software. Threats like viruses or hacking attempts exist regardless of user perception.</w:t>
      </w:r>
    </w:p>
    <w:p w14:paraId="3D9B351D" w14:textId="77777777" w:rsidR="006871BC" w:rsidRPr="00A22D0C" w:rsidRDefault="006871BC" w:rsidP="006871BC">
      <w:pPr>
        <w:pStyle w:val="ListParagraph"/>
        <w:rPr>
          <w:rFonts w:eastAsia="Red Hat Text" w:cs="Red Hat Text"/>
        </w:rPr>
      </w:pPr>
    </w:p>
    <w:p w14:paraId="06517F84" w14:textId="77777777" w:rsidR="006871BC" w:rsidRDefault="006871BC" w:rsidP="006871BC">
      <w:pPr>
        <w:rPr>
          <w:rFonts w:eastAsia="Red Hat Text" w:cs="Red Hat Text"/>
        </w:rPr>
      </w:pPr>
      <w:r w:rsidRPr="00A22D0C">
        <w:rPr>
          <w:rFonts w:eastAsia="Red Hat Text" w:cs="Red Hat Text"/>
          <w:b/>
          <w:bCs/>
        </w:rPr>
        <w:t>Constructivist Perspective:</w:t>
      </w:r>
      <w:r w:rsidRPr="008C42A5">
        <w:rPr>
          <w:rFonts w:eastAsia="Red Hat Text" w:cs="Red Hat Text"/>
        </w:rPr>
        <w:t xml:space="preserve"> Cybersecurity is influenced by human behaviour, organizational culture, and perceptions of risk. User behaviour and social constructs play a significant role in vulnerabilities (e.g., phishing, social engineering).</w:t>
      </w:r>
    </w:p>
    <w:p w14:paraId="7F95A698" w14:textId="77777777" w:rsidR="006871BC" w:rsidRPr="008C42A5" w:rsidRDefault="006871BC" w:rsidP="006871BC">
      <w:pPr>
        <w:rPr>
          <w:rFonts w:eastAsia="Red Hat Text" w:cs="Red Hat Text"/>
        </w:rPr>
      </w:pPr>
    </w:p>
    <w:p w14:paraId="2B25058A" w14:textId="77777777" w:rsidR="006871BC" w:rsidRDefault="006871BC" w:rsidP="006871BC">
      <w:pPr>
        <w:pStyle w:val="ListParagraph"/>
        <w:numPr>
          <w:ilvl w:val="0"/>
          <w:numId w:val="11"/>
        </w:numPr>
        <w:rPr>
          <w:rFonts w:eastAsia="Red Hat Text" w:cs="Red Hat Text"/>
        </w:rPr>
      </w:pPr>
      <w:r w:rsidRPr="00A22D0C">
        <w:rPr>
          <w:rFonts w:eastAsia="Red Hat Text" w:cs="Red Hat Text"/>
          <w:b/>
          <w:bCs/>
        </w:rPr>
        <w:t>Key Argument:</w:t>
      </w:r>
      <w:r w:rsidRPr="00A22D0C">
        <w:rPr>
          <w:rFonts w:eastAsia="Red Hat Text" w:cs="Red Hat Text"/>
        </w:rPr>
        <w:t xml:space="preserve"> The greatest security threats are often shaped by human interactions and subjective perceptions of risk (e.g., employees ignoring security protocols). Threat modelling must account for the socially constructed aspects of security.</w:t>
      </w:r>
    </w:p>
    <w:p w14:paraId="46523D66" w14:textId="77777777" w:rsidR="006871BC" w:rsidRPr="00A22D0C" w:rsidRDefault="006871BC" w:rsidP="006871BC">
      <w:pPr>
        <w:pStyle w:val="ListParagraph"/>
        <w:rPr>
          <w:rFonts w:eastAsia="Red Hat Text" w:cs="Red Hat Text"/>
        </w:rPr>
      </w:pPr>
    </w:p>
    <w:p w14:paraId="5C0A49B8" w14:textId="77777777" w:rsidR="006871BC" w:rsidRPr="00A22D0C" w:rsidRDefault="006871BC" w:rsidP="006871BC">
      <w:pPr>
        <w:rPr>
          <w:rFonts w:eastAsia="Red Hat Text" w:cs="Red Hat Text"/>
          <w:b/>
          <w:bCs/>
        </w:rPr>
      </w:pPr>
      <w:r w:rsidRPr="00A22D0C">
        <w:rPr>
          <w:rFonts w:eastAsia="Red Hat Text" w:cs="Red Hat Text"/>
          <w:b/>
          <w:bCs/>
        </w:rPr>
        <w:t>Post-debate Questions:</w:t>
      </w:r>
    </w:p>
    <w:p w14:paraId="11BB059E" w14:textId="77777777" w:rsidR="006871BC" w:rsidRPr="00A22D0C" w:rsidRDefault="006871BC" w:rsidP="006871BC">
      <w:pPr>
        <w:pStyle w:val="ListParagraph"/>
        <w:numPr>
          <w:ilvl w:val="0"/>
          <w:numId w:val="12"/>
        </w:numPr>
        <w:rPr>
          <w:rFonts w:eastAsia="Red Hat Text" w:cs="Red Hat Text"/>
        </w:rPr>
      </w:pPr>
      <w:r w:rsidRPr="00A22D0C">
        <w:rPr>
          <w:rFonts w:eastAsia="Red Hat Text" w:cs="Red Hat Text"/>
        </w:rPr>
        <w:t>How did each group’s ontological stance shape their approach to the research scenario?</w:t>
      </w:r>
    </w:p>
    <w:p w14:paraId="4ED335D8" w14:textId="77777777" w:rsidR="006871BC" w:rsidRPr="00A22D0C" w:rsidRDefault="006871BC" w:rsidP="006871BC">
      <w:pPr>
        <w:pStyle w:val="ListParagraph"/>
        <w:numPr>
          <w:ilvl w:val="0"/>
          <w:numId w:val="12"/>
        </w:numPr>
        <w:rPr>
          <w:rFonts w:eastAsia="Red Hat Text" w:cs="Red Hat Text"/>
        </w:rPr>
      </w:pPr>
      <w:r w:rsidRPr="00A22D0C">
        <w:rPr>
          <w:rFonts w:eastAsia="Red Hat Text" w:cs="Red Hat Text"/>
        </w:rPr>
        <w:t>What are the practical implications of adopting a realist vs. constructivist ontology in these fields?</w:t>
      </w:r>
    </w:p>
    <w:p w14:paraId="17C58932" w14:textId="77777777" w:rsidR="006871BC" w:rsidRDefault="006871BC" w:rsidP="006871BC">
      <w:pPr>
        <w:pStyle w:val="ListParagraph"/>
        <w:numPr>
          <w:ilvl w:val="0"/>
          <w:numId w:val="12"/>
        </w:numPr>
        <w:rPr>
          <w:rFonts w:eastAsia="Red Hat Text" w:cs="Red Hat Text"/>
        </w:rPr>
      </w:pPr>
      <w:r w:rsidRPr="00A22D0C">
        <w:rPr>
          <w:rFonts w:eastAsia="Red Hat Text" w:cs="Red Hat Text"/>
        </w:rPr>
        <w:t>Can these two perspectives be combined in some research areas, or are they fundamentally incompatible?</w:t>
      </w:r>
    </w:p>
    <w:p w14:paraId="748B54E2" w14:textId="77777777" w:rsidR="006871BC" w:rsidRDefault="006871BC"/>
    <w:sectPr w:rsidR="00687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ed Hat Text">
    <w:panose1 w:val="02010503040201060303"/>
    <w:charset w:val="00"/>
    <w:family w:val="modern"/>
    <w:notTrueType/>
    <w:pitch w:val="variable"/>
    <w:sig w:usb0="00000007" w:usb1="00000001" w:usb2="00000000" w:usb3="00000000" w:csb0="00000093" w:csb1="00000000"/>
  </w:font>
  <w:font w:name="Red Hat Display">
    <w:panose1 w:val="02010503040201060303"/>
    <w:charset w:val="00"/>
    <w:family w:val="modern"/>
    <w:notTrueType/>
    <w:pitch w:val="variable"/>
    <w:sig w:usb0="00000007" w:usb1="00000001"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7A470F"/>
    <w:multiLevelType w:val="hybridMultilevel"/>
    <w:tmpl w:val="8536E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769C5"/>
    <w:multiLevelType w:val="hybridMultilevel"/>
    <w:tmpl w:val="CFB618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DA6089"/>
    <w:multiLevelType w:val="hybridMultilevel"/>
    <w:tmpl w:val="C7AED040"/>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6860AB"/>
    <w:multiLevelType w:val="hybridMultilevel"/>
    <w:tmpl w:val="A170C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970E35"/>
    <w:multiLevelType w:val="multilevel"/>
    <w:tmpl w:val="864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6444C"/>
    <w:multiLevelType w:val="hybridMultilevel"/>
    <w:tmpl w:val="A5C28A70"/>
    <w:lvl w:ilvl="0" w:tplc="4F9C70C0">
      <w:start w:val="1"/>
      <w:numFmt w:val="bullet"/>
      <w:lvlText w:val=""/>
      <w:lvlJc w:val="left"/>
      <w:pPr>
        <w:tabs>
          <w:tab w:val="num" w:pos="720"/>
        </w:tabs>
        <w:ind w:left="720" w:hanging="360"/>
      </w:pPr>
      <w:rPr>
        <w:rFonts w:ascii="Wingdings" w:hAnsi="Wingdings" w:hint="default"/>
      </w:rPr>
    </w:lvl>
    <w:lvl w:ilvl="1" w:tplc="CFFCA444" w:tentative="1">
      <w:start w:val="1"/>
      <w:numFmt w:val="bullet"/>
      <w:lvlText w:val=""/>
      <w:lvlJc w:val="left"/>
      <w:pPr>
        <w:tabs>
          <w:tab w:val="num" w:pos="1440"/>
        </w:tabs>
        <w:ind w:left="1440" w:hanging="360"/>
      </w:pPr>
      <w:rPr>
        <w:rFonts w:ascii="Wingdings" w:hAnsi="Wingdings" w:hint="default"/>
      </w:rPr>
    </w:lvl>
    <w:lvl w:ilvl="2" w:tplc="7324973A" w:tentative="1">
      <w:start w:val="1"/>
      <w:numFmt w:val="bullet"/>
      <w:lvlText w:val=""/>
      <w:lvlJc w:val="left"/>
      <w:pPr>
        <w:tabs>
          <w:tab w:val="num" w:pos="2160"/>
        </w:tabs>
        <w:ind w:left="2160" w:hanging="360"/>
      </w:pPr>
      <w:rPr>
        <w:rFonts w:ascii="Wingdings" w:hAnsi="Wingdings" w:hint="default"/>
      </w:rPr>
    </w:lvl>
    <w:lvl w:ilvl="3" w:tplc="11DA396C" w:tentative="1">
      <w:start w:val="1"/>
      <w:numFmt w:val="bullet"/>
      <w:lvlText w:val=""/>
      <w:lvlJc w:val="left"/>
      <w:pPr>
        <w:tabs>
          <w:tab w:val="num" w:pos="2880"/>
        </w:tabs>
        <w:ind w:left="2880" w:hanging="360"/>
      </w:pPr>
      <w:rPr>
        <w:rFonts w:ascii="Wingdings" w:hAnsi="Wingdings" w:hint="default"/>
      </w:rPr>
    </w:lvl>
    <w:lvl w:ilvl="4" w:tplc="6E10F0AA" w:tentative="1">
      <w:start w:val="1"/>
      <w:numFmt w:val="bullet"/>
      <w:lvlText w:val=""/>
      <w:lvlJc w:val="left"/>
      <w:pPr>
        <w:tabs>
          <w:tab w:val="num" w:pos="3600"/>
        </w:tabs>
        <w:ind w:left="3600" w:hanging="360"/>
      </w:pPr>
      <w:rPr>
        <w:rFonts w:ascii="Wingdings" w:hAnsi="Wingdings" w:hint="default"/>
      </w:rPr>
    </w:lvl>
    <w:lvl w:ilvl="5" w:tplc="5BB80E0E" w:tentative="1">
      <w:start w:val="1"/>
      <w:numFmt w:val="bullet"/>
      <w:lvlText w:val=""/>
      <w:lvlJc w:val="left"/>
      <w:pPr>
        <w:tabs>
          <w:tab w:val="num" w:pos="4320"/>
        </w:tabs>
        <w:ind w:left="4320" w:hanging="360"/>
      </w:pPr>
      <w:rPr>
        <w:rFonts w:ascii="Wingdings" w:hAnsi="Wingdings" w:hint="default"/>
      </w:rPr>
    </w:lvl>
    <w:lvl w:ilvl="6" w:tplc="A5B0F3D6" w:tentative="1">
      <w:start w:val="1"/>
      <w:numFmt w:val="bullet"/>
      <w:lvlText w:val=""/>
      <w:lvlJc w:val="left"/>
      <w:pPr>
        <w:tabs>
          <w:tab w:val="num" w:pos="5040"/>
        </w:tabs>
        <w:ind w:left="5040" w:hanging="360"/>
      </w:pPr>
      <w:rPr>
        <w:rFonts w:ascii="Wingdings" w:hAnsi="Wingdings" w:hint="default"/>
      </w:rPr>
    </w:lvl>
    <w:lvl w:ilvl="7" w:tplc="FFD88CBA" w:tentative="1">
      <w:start w:val="1"/>
      <w:numFmt w:val="bullet"/>
      <w:lvlText w:val=""/>
      <w:lvlJc w:val="left"/>
      <w:pPr>
        <w:tabs>
          <w:tab w:val="num" w:pos="5760"/>
        </w:tabs>
        <w:ind w:left="5760" w:hanging="360"/>
      </w:pPr>
      <w:rPr>
        <w:rFonts w:ascii="Wingdings" w:hAnsi="Wingdings" w:hint="default"/>
      </w:rPr>
    </w:lvl>
    <w:lvl w:ilvl="8" w:tplc="2D32543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3D6256"/>
    <w:multiLevelType w:val="hybridMultilevel"/>
    <w:tmpl w:val="6318EFB2"/>
    <w:lvl w:ilvl="0" w:tplc="08002C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B34167"/>
    <w:multiLevelType w:val="hybridMultilevel"/>
    <w:tmpl w:val="AD88A862"/>
    <w:lvl w:ilvl="0" w:tplc="6AB65CBE">
      <w:start w:val="1"/>
      <w:numFmt w:val="bullet"/>
      <w:lvlText w:val=""/>
      <w:lvlJc w:val="left"/>
      <w:pPr>
        <w:tabs>
          <w:tab w:val="num" w:pos="720"/>
        </w:tabs>
        <w:ind w:left="720" w:hanging="360"/>
      </w:pPr>
      <w:rPr>
        <w:rFonts w:ascii="Wingdings" w:hAnsi="Wingdings" w:hint="default"/>
      </w:rPr>
    </w:lvl>
    <w:lvl w:ilvl="1" w:tplc="77FA447E" w:tentative="1">
      <w:start w:val="1"/>
      <w:numFmt w:val="bullet"/>
      <w:lvlText w:val=""/>
      <w:lvlJc w:val="left"/>
      <w:pPr>
        <w:tabs>
          <w:tab w:val="num" w:pos="1440"/>
        </w:tabs>
        <w:ind w:left="1440" w:hanging="360"/>
      </w:pPr>
      <w:rPr>
        <w:rFonts w:ascii="Wingdings" w:hAnsi="Wingdings" w:hint="default"/>
      </w:rPr>
    </w:lvl>
    <w:lvl w:ilvl="2" w:tplc="28047BBA" w:tentative="1">
      <w:start w:val="1"/>
      <w:numFmt w:val="bullet"/>
      <w:lvlText w:val=""/>
      <w:lvlJc w:val="left"/>
      <w:pPr>
        <w:tabs>
          <w:tab w:val="num" w:pos="2160"/>
        </w:tabs>
        <w:ind w:left="2160" w:hanging="360"/>
      </w:pPr>
      <w:rPr>
        <w:rFonts w:ascii="Wingdings" w:hAnsi="Wingdings" w:hint="default"/>
      </w:rPr>
    </w:lvl>
    <w:lvl w:ilvl="3" w:tplc="27462E0A" w:tentative="1">
      <w:start w:val="1"/>
      <w:numFmt w:val="bullet"/>
      <w:lvlText w:val=""/>
      <w:lvlJc w:val="left"/>
      <w:pPr>
        <w:tabs>
          <w:tab w:val="num" w:pos="2880"/>
        </w:tabs>
        <w:ind w:left="2880" w:hanging="360"/>
      </w:pPr>
      <w:rPr>
        <w:rFonts w:ascii="Wingdings" w:hAnsi="Wingdings" w:hint="default"/>
      </w:rPr>
    </w:lvl>
    <w:lvl w:ilvl="4" w:tplc="9E8CD1AC" w:tentative="1">
      <w:start w:val="1"/>
      <w:numFmt w:val="bullet"/>
      <w:lvlText w:val=""/>
      <w:lvlJc w:val="left"/>
      <w:pPr>
        <w:tabs>
          <w:tab w:val="num" w:pos="3600"/>
        </w:tabs>
        <w:ind w:left="3600" w:hanging="360"/>
      </w:pPr>
      <w:rPr>
        <w:rFonts w:ascii="Wingdings" w:hAnsi="Wingdings" w:hint="default"/>
      </w:rPr>
    </w:lvl>
    <w:lvl w:ilvl="5" w:tplc="732CEE4C" w:tentative="1">
      <w:start w:val="1"/>
      <w:numFmt w:val="bullet"/>
      <w:lvlText w:val=""/>
      <w:lvlJc w:val="left"/>
      <w:pPr>
        <w:tabs>
          <w:tab w:val="num" w:pos="4320"/>
        </w:tabs>
        <w:ind w:left="4320" w:hanging="360"/>
      </w:pPr>
      <w:rPr>
        <w:rFonts w:ascii="Wingdings" w:hAnsi="Wingdings" w:hint="default"/>
      </w:rPr>
    </w:lvl>
    <w:lvl w:ilvl="6" w:tplc="6DE08ED0" w:tentative="1">
      <w:start w:val="1"/>
      <w:numFmt w:val="bullet"/>
      <w:lvlText w:val=""/>
      <w:lvlJc w:val="left"/>
      <w:pPr>
        <w:tabs>
          <w:tab w:val="num" w:pos="5040"/>
        </w:tabs>
        <w:ind w:left="5040" w:hanging="360"/>
      </w:pPr>
      <w:rPr>
        <w:rFonts w:ascii="Wingdings" w:hAnsi="Wingdings" w:hint="default"/>
      </w:rPr>
    </w:lvl>
    <w:lvl w:ilvl="7" w:tplc="463605F4" w:tentative="1">
      <w:start w:val="1"/>
      <w:numFmt w:val="bullet"/>
      <w:lvlText w:val=""/>
      <w:lvlJc w:val="left"/>
      <w:pPr>
        <w:tabs>
          <w:tab w:val="num" w:pos="5760"/>
        </w:tabs>
        <w:ind w:left="5760" w:hanging="360"/>
      </w:pPr>
      <w:rPr>
        <w:rFonts w:ascii="Wingdings" w:hAnsi="Wingdings" w:hint="default"/>
      </w:rPr>
    </w:lvl>
    <w:lvl w:ilvl="8" w:tplc="B744416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22F2440"/>
    <w:multiLevelType w:val="hybridMultilevel"/>
    <w:tmpl w:val="C0480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141DDA"/>
    <w:multiLevelType w:val="hybridMultilevel"/>
    <w:tmpl w:val="BDA60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3357C7"/>
    <w:multiLevelType w:val="hybridMultilevel"/>
    <w:tmpl w:val="7FC0882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714C4548"/>
    <w:multiLevelType w:val="hybridMultilevel"/>
    <w:tmpl w:val="B69AA2A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36809608">
    <w:abstractNumId w:val="11"/>
  </w:num>
  <w:num w:numId="2" w16cid:durableId="1334455689">
    <w:abstractNumId w:val="4"/>
  </w:num>
  <w:num w:numId="3" w16cid:durableId="375129774">
    <w:abstractNumId w:val="5"/>
  </w:num>
  <w:num w:numId="4" w16cid:durableId="9644856">
    <w:abstractNumId w:val="10"/>
  </w:num>
  <w:num w:numId="5" w16cid:durableId="825899764">
    <w:abstractNumId w:val="7"/>
  </w:num>
  <w:num w:numId="6" w16cid:durableId="413362718">
    <w:abstractNumId w:val="8"/>
  </w:num>
  <w:num w:numId="7" w16cid:durableId="759369347">
    <w:abstractNumId w:val="2"/>
  </w:num>
  <w:num w:numId="8" w16cid:durableId="425616570">
    <w:abstractNumId w:val="6"/>
  </w:num>
  <w:num w:numId="9" w16cid:durableId="167645349">
    <w:abstractNumId w:val="3"/>
  </w:num>
  <w:num w:numId="10" w16cid:durableId="974918795">
    <w:abstractNumId w:val="9"/>
  </w:num>
  <w:num w:numId="11" w16cid:durableId="312836018">
    <w:abstractNumId w:val="0"/>
  </w:num>
  <w:num w:numId="12" w16cid:durableId="141435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1BC"/>
    <w:rsid w:val="006871BC"/>
    <w:rsid w:val="00AE1F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306E"/>
  <w15:chartTrackingRefBased/>
  <w15:docId w15:val="{0C9A2FDB-4A51-45A3-AE74-FCCD2663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1BC"/>
    <w:pPr>
      <w:spacing w:after="0" w:line="288" w:lineRule="auto"/>
      <w:jc w:val="both"/>
    </w:pPr>
    <w:rPr>
      <w:rFonts w:ascii="Red Hat Text" w:eastAsia="Times New Roman" w:hAnsi="Red Hat Text" w:cs="Times New Roman"/>
      <w:kern w:val="0"/>
      <w:sz w:val="20"/>
      <w:szCs w:val="20"/>
      <w:lang w:eastAsia="en-GB"/>
      <w14:ligatures w14:val="none"/>
    </w:rPr>
  </w:style>
  <w:style w:type="paragraph" w:styleId="Heading1">
    <w:name w:val="heading 1"/>
    <w:basedOn w:val="Normal"/>
    <w:next w:val="Normal"/>
    <w:link w:val="Heading1Char"/>
    <w:uiPriority w:val="9"/>
    <w:qFormat/>
    <w:rsid w:val="006871BC"/>
    <w:pPr>
      <w:keepNext/>
      <w:keepLines/>
      <w:spacing w:before="360" w:after="40" w:line="240" w:lineRule="auto"/>
      <w:outlineLvl w:val="0"/>
    </w:pPr>
    <w:rPr>
      <w:rFonts w:ascii="Red Hat Display" w:eastAsia="SimSun" w:hAnsi="Red Hat Display"/>
      <w:color w:val="538135"/>
      <w:sz w:val="40"/>
      <w:szCs w:val="40"/>
    </w:rPr>
  </w:style>
  <w:style w:type="paragraph" w:styleId="Heading2">
    <w:name w:val="heading 2"/>
    <w:basedOn w:val="Normal"/>
    <w:next w:val="Normal"/>
    <w:link w:val="Heading2Char"/>
    <w:uiPriority w:val="9"/>
    <w:unhideWhenUsed/>
    <w:qFormat/>
    <w:rsid w:val="006871BC"/>
    <w:pPr>
      <w:keepNext/>
      <w:keepLines/>
      <w:spacing w:before="80" w:line="240" w:lineRule="auto"/>
      <w:outlineLvl w:val="1"/>
    </w:pPr>
    <w:rPr>
      <w:rFonts w:ascii="Red Hat Display" w:eastAsia="SimSun" w:hAnsi="Red Hat Display"/>
      <w:color w:val="538135"/>
      <w:sz w:val="28"/>
      <w:szCs w:val="28"/>
    </w:rPr>
  </w:style>
  <w:style w:type="paragraph" w:styleId="Heading3">
    <w:name w:val="heading 3"/>
    <w:basedOn w:val="Normal"/>
    <w:next w:val="Normal"/>
    <w:link w:val="Heading3Char"/>
    <w:uiPriority w:val="9"/>
    <w:semiHidden/>
    <w:unhideWhenUsed/>
    <w:qFormat/>
    <w:rsid w:val="006871BC"/>
    <w:pPr>
      <w:keepNext/>
      <w:keepLines/>
      <w:spacing w:before="80" w:line="240" w:lineRule="auto"/>
      <w:outlineLvl w:val="2"/>
    </w:pPr>
    <w:rPr>
      <w:rFonts w:ascii="Calibri Light" w:eastAsia="SimSun" w:hAnsi="Calibri Light"/>
      <w:color w:val="538135"/>
      <w:sz w:val="24"/>
      <w:szCs w:val="24"/>
    </w:rPr>
  </w:style>
  <w:style w:type="paragraph" w:styleId="Heading4">
    <w:name w:val="heading 4"/>
    <w:basedOn w:val="Normal"/>
    <w:next w:val="Normal"/>
    <w:link w:val="Heading4Char"/>
    <w:uiPriority w:val="9"/>
    <w:semiHidden/>
    <w:unhideWhenUsed/>
    <w:qFormat/>
    <w:rsid w:val="006871BC"/>
    <w:pPr>
      <w:keepNext/>
      <w:keepLines/>
      <w:spacing w:before="80"/>
      <w:outlineLvl w:val="3"/>
    </w:pPr>
    <w:rPr>
      <w:rFonts w:ascii="Calibri Light" w:eastAsia="SimSun" w:hAnsi="Calibri Light"/>
      <w:color w:val="70AD47"/>
      <w:sz w:val="22"/>
      <w:szCs w:val="22"/>
    </w:rPr>
  </w:style>
  <w:style w:type="paragraph" w:styleId="Heading5">
    <w:name w:val="heading 5"/>
    <w:basedOn w:val="Normal"/>
    <w:next w:val="Normal"/>
    <w:link w:val="Heading5Char"/>
    <w:uiPriority w:val="9"/>
    <w:semiHidden/>
    <w:unhideWhenUsed/>
    <w:qFormat/>
    <w:rsid w:val="006871BC"/>
    <w:pPr>
      <w:keepNext/>
      <w:keepLines/>
      <w:spacing w:before="40"/>
      <w:outlineLvl w:val="4"/>
    </w:pPr>
    <w:rPr>
      <w:rFonts w:ascii="Calibri Light" w:eastAsia="SimSun" w:hAnsi="Calibri Light"/>
      <w:i/>
      <w:iCs/>
      <w:color w:val="70AD47"/>
      <w:sz w:val="22"/>
      <w:szCs w:val="22"/>
    </w:rPr>
  </w:style>
  <w:style w:type="paragraph" w:styleId="Heading6">
    <w:name w:val="heading 6"/>
    <w:basedOn w:val="Normal"/>
    <w:next w:val="Normal"/>
    <w:link w:val="Heading6Char"/>
    <w:uiPriority w:val="9"/>
    <w:semiHidden/>
    <w:unhideWhenUsed/>
    <w:qFormat/>
    <w:rsid w:val="006871BC"/>
    <w:pPr>
      <w:keepNext/>
      <w:keepLines/>
      <w:spacing w:before="40"/>
      <w:outlineLvl w:val="5"/>
    </w:pPr>
    <w:rPr>
      <w:rFonts w:ascii="Calibri Light" w:eastAsia="SimSun" w:hAnsi="Calibri Light"/>
      <w:color w:val="70AD47"/>
    </w:rPr>
  </w:style>
  <w:style w:type="paragraph" w:styleId="Heading7">
    <w:name w:val="heading 7"/>
    <w:basedOn w:val="Normal"/>
    <w:next w:val="Normal"/>
    <w:link w:val="Heading7Char"/>
    <w:uiPriority w:val="9"/>
    <w:semiHidden/>
    <w:unhideWhenUsed/>
    <w:qFormat/>
    <w:rsid w:val="006871BC"/>
    <w:pPr>
      <w:keepNext/>
      <w:keepLines/>
      <w:spacing w:before="40"/>
      <w:outlineLvl w:val="6"/>
    </w:pPr>
    <w:rPr>
      <w:rFonts w:ascii="Calibri Light" w:eastAsia="SimSun" w:hAnsi="Calibri Light"/>
      <w:b/>
      <w:bCs/>
      <w:color w:val="70AD47"/>
    </w:rPr>
  </w:style>
  <w:style w:type="paragraph" w:styleId="Heading8">
    <w:name w:val="heading 8"/>
    <w:basedOn w:val="Normal"/>
    <w:next w:val="Normal"/>
    <w:link w:val="Heading8Char"/>
    <w:uiPriority w:val="9"/>
    <w:semiHidden/>
    <w:unhideWhenUsed/>
    <w:qFormat/>
    <w:rsid w:val="006871BC"/>
    <w:pPr>
      <w:keepNext/>
      <w:keepLines/>
      <w:spacing w:before="40"/>
      <w:outlineLvl w:val="7"/>
    </w:pPr>
    <w:rPr>
      <w:rFonts w:ascii="Calibri Light" w:eastAsia="SimSun" w:hAnsi="Calibri Light"/>
      <w:b/>
      <w:bCs/>
      <w:i/>
      <w:iCs/>
      <w:color w:val="70AD47"/>
    </w:rPr>
  </w:style>
  <w:style w:type="paragraph" w:styleId="Heading9">
    <w:name w:val="heading 9"/>
    <w:basedOn w:val="Normal"/>
    <w:next w:val="Normal"/>
    <w:link w:val="Heading9Char"/>
    <w:uiPriority w:val="9"/>
    <w:semiHidden/>
    <w:unhideWhenUsed/>
    <w:qFormat/>
    <w:rsid w:val="006871BC"/>
    <w:pPr>
      <w:keepNext/>
      <w:keepLines/>
      <w:spacing w:before="40"/>
      <w:outlineLvl w:val="8"/>
    </w:pPr>
    <w:rPr>
      <w:rFonts w:ascii="Calibri Light" w:eastAsia="SimSun" w:hAnsi="Calibri Light"/>
      <w:i/>
      <w:iCs/>
      <w:color w:val="70AD47"/>
    </w:rPr>
  </w:style>
  <w:style w:type="character" w:default="1" w:styleId="DefaultParagraphFont">
    <w:name w:val="Default Paragraph Font"/>
    <w:uiPriority w:val="1"/>
    <w:semiHidden/>
    <w:unhideWhenUsed/>
    <w:rsid w:val="006871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1BC"/>
  </w:style>
  <w:style w:type="character" w:customStyle="1" w:styleId="Heading1Char">
    <w:name w:val="Heading 1 Char"/>
    <w:link w:val="Heading1"/>
    <w:uiPriority w:val="9"/>
    <w:rsid w:val="006871BC"/>
    <w:rPr>
      <w:rFonts w:ascii="Red Hat Display" w:eastAsia="SimSun" w:hAnsi="Red Hat Display" w:cs="Times New Roman"/>
      <w:color w:val="538135"/>
      <w:kern w:val="0"/>
      <w:sz w:val="40"/>
      <w:szCs w:val="40"/>
      <w:lang w:eastAsia="en-GB"/>
      <w14:ligatures w14:val="none"/>
    </w:rPr>
  </w:style>
  <w:style w:type="character" w:customStyle="1" w:styleId="Heading2Char">
    <w:name w:val="Heading 2 Char"/>
    <w:link w:val="Heading2"/>
    <w:uiPriority w:val="9"/>
    <w:rsid w:val="006871BC"/>
    <w:rPr>
      <w:rFonts w:ascii="Red Hat Display" w:eastAsia="SimSun" w:hAnsi="Red Hat Display" w:cs="Times New Roman"/>
      <w:color w:val="538135"/>
      <w:kern w:val="0"/>
      <w:sz w:val="28"/>
      <w:szCs w:val="28"/>
      <w:lang w:eastAsia="en-GB"/>
      <w14:ligatures w14:val="none"/>
    </w:rPr>
  </w:style>
  <w:style w:type="character" w:customStyle="1" w:styleId="Heading3Char">
    <w:name w:val="Heading 3 Char"/>
    <w:link w:val="Heading3"/>
    <w:uiPriority w:val="9"/>
    <w:semiHidden/>
    <w:rsid w:val="006871BC"/>
    <w:rPr>
      <w:rFonts w:ascii="Calibri Light" w:eastAsia="SimSun" w:hAnsi="Calibri Light" w:cs="Times New Roman"/>
      <w:color w:val="538135"/>
      <w:kern w:val="0"/>
      <w:lang w:eastAsia="en-GB"/>
      <w14:ligatures w14:val="none"/>
    </w:rPr>
  </w:style>
  <w:style w:type="character" w:customStyle="1" w:styleId="Heading4Char">
    <w:name w:val="Heading 4 Char"/>
    <w:link w:val="Heading4"/>
    <w:uiPriority w:val="9"/>
    <w:semiHidden/>
    <w:rsid w:val="006871BC"/>
    <w:rPr>
      <w:rFonts w:ascii="Calibri Light" w:eastAsia="SimSun" w:hAnsi="Calibri Light" w:cs="Times New Roman"/>
      <w:color w:val="70AD47"/>
      <w:kern w:val="0"/>
      <w:sz w:val="22"/>
      <w:szCs w:val="22"/>
      <w:lang w:eastAsia="en-GB"/>
      <w14:ligatures w14:val="none"/>
    </w:rPr>
  </w:style>
  <w:style w:type="character" w:customStyle="1" w:styleId="Heading5Char">
    <w:name w:val="Heading 5 Char"/>
    <w:link w:val="Heading5"/>
    <w:uiPriority w:val="9"/>
    <w:semiHidden/>
    <w:rsid w:val="006871BC"/>
    <w:rPr>
      <w:rFonts w:ascii="Calibri Light" w:eastAsia="SimSun" w:hAnsi="Calibri Light" w:cs="Times New Roman"/>
      <w:i/>
      <w:iCs/>
      <w:color w:val="70AD47"/>
      <w:kern w:val="0"/>
      <w:sz w:val="22"/>
      <w:szCs w:val="22"/>
      <w:lang w:eastAsia="en-GB"/>
      <w14:ligatures w14:val="none"/>
    </w:rPr>
  </w:style>
  <w:style w:type="character" w:customStyle="1" w:styleId="Heading6Char">
    <w:name w:val="Heading 6 Char"/>
    <w:link w:val="Heading6"/>
    <w:uiPriority w:val="9"/>
    <w:semiHidden/>
    <w:rsid w:val="006871BC"/>
    <w:rPr>
      <w:rFonts w:ascii="Calibri Light" w:eastAsia="SimSun" w:hAnsi="Calibri Light" w:cs="Times New Roman"/>
      <w:color w:val="70AD47"/>
      <w:kern w:val="0"/>
      <w:sz w:val="20"/>
      <w:szCs w:val="20"/>
      <w:lang w:eastAsia="en-GB"/>
      <w14:ligatures w14:val="none"/>
    </w:rPr>
  </w:style>
  <w:style w:type="character" w:customStyle="1" w:styleId="Heading7Char">
    <w:name w:val="Heading 7 Char"/>
    <w:link w:val="Heading7"/>
    <w:uiPriority w:val="9"/>
    <w:semiHidden/>
    <w:rsid w:val="006871BC"/>
    <w:rPr>
      <w:rFonts w:ascii="Calibri Light" w:eastAsia="SimSun" w:hAnsi="Calibri Light" w:cs="Times New Roman"/>
      <w:b/>
      <w:bCs/>
      <w:color w:val="70AD47"/>
      <w:kern w:val="0"/>
      <w:sz w:val="20"/>
      <w:szCs w:val="20"/>
      <w:lang w:eastAsia="en-GB"/>
      <w14:ligatures w14:val="none"/>
    </w:rPr>
  </w:style>
  <w:style w:type="character" w:customStyle="1" w:styleId="Heading8Char">
    <w:name w:val="Heading 8 Char"/>
    <w:link w:val="Heading8"/>
    <w:uiPriority w:val="9"/>
    <w:semiHidden/>
    <w:rsid w:val="006871BC"/>
    <w:rPr>
      <w:rFonts w:ascii="Calibri Light" w:eastAsia="SimSun" w:hAnsi="Calibri Light" w:cs="Times New Roman"/>
      <w:b/>
      <w:bCs/>
      <w:i/>
      <w:iCs/>
      <w:color w:val="70AD47"/>
      <w:kern w:val="0"/>
      <w:sz w:val="20"/>
      <w:szCs w:val="20"/>
      <w:lang w:eastAsia="en-GB"/>
      <w14:ligatures w14:val="none"/>
    </w:rPr>
  </w:style>
  <w:style w:type="character" w:customStyle="1" w:styleId="Heading9Char">
    <w:name w:val="Heading 9 Char"/>
    <w:link w:val="Heading9"/>
    <w:uiPriority w:val="9"/>
    <w:semiHidden/>
    <w:rsid w:val="006871BC"/>
    <w:rPr>
      <w:rFonts w:ascii="Calibri Light" w:eastAsia="SimSun" w:hAnsi="Calibri Light" w:cs="Times New Roman"/>
      <w:i/>
      <w:iCs/>
      <w:color w:val="70AD47"/>
      <w:kern w:val="0"/>
      <w:sz w:val="20"/>
      <w:szCs w:val="20"/>
      <w:lang w:eastAsia="en-GB"/>
      <w14:ligatures w14:val="none"/>
    </w:rPr>
  </w:style>
  <w:style w:type="paragraph" w:styleId="Title">
    <w:name w:val="Title"/>
    <w:basedOn w:val="Normal"/>
    <w:next w:val="Normal"/>
    <w:link w:val="TitleChar"/>
    <w:uiPriority w:val="10"/>
    <w:qFormat/>
    <w:rsid w:val="006871BC"/>
    <w:pPr>
      <w:spacing w:line="240" w:lineRule="auto"/>
      <w:contextualSpacing/>
    </w:pPr>
    <w:rPr>
      <w:rFonts w:ascii="Calibri Light" w:eastAsia="SimSun" w:hAnsi="Calibri Light"/>
      <w:color w:val="262626"/>
      <w:spacing w:val="-15"/>
      <w:sz w:val="96"/>
      <w:szCs w:val="96"/>
    </w:rPr>
  </w:style>
  <w:style w:type="character" w:customStyle="1" w:styleId="TitleChar">
    <w:name w:val="Title Char"/>
    <w:link w:val="Title"/>
    <w:uiPriority w:val="10"/>
    <w:rsid w:val="006871BC"/>
    <w:rPr>
      <w:rFonts w:ascii="Calibri Light" w:eastAsia="SimSun" w:hAnsi="Calibri Light" w:cs="Times New Roman"/>
      <w:color w:val="262626"/>
      <w:spacing w:val="-15"/>
      <w:kern w:val="0"/>
      <w:sz w:val="96"/>
      <w:szCs w:val="96"/>
      <w:lang w:eastAsia="en-GB"/>
      <w14:ligatures w14:val="none"/>
    </w:rPr>
  </w:style>
  <w:style w:type="paragraph" w:styleId="Subtitle">
    <w:name w:val="Subtitle"/>
    <w:basedOn w:val="Normal"/>
    <w:next w:val="Normal"/>
    <w:link w:val="SubtitleChar"/>
    <w:uiPriority w:val="11"/>
    <w:qFormat/>
    <w:rsid w:val="006871BC"/>
    <w:pPr>
      <w:numPr>
        <w:ilvl w:val="1"/>
      </w:numPr>
      <w:spacing w:line="240" w:lineRule="auto"/>
    </w:pPr>
    <w:rPr>
      <w:rFonts w:ascii="Calibri Light" w:eastAsia="SimSun" w:hAnsi="Calibri Light"/>
      <w:sz w:val="30"/>
      <w:szCs w:val="30"/>
    </w:rPr>
  </w:style>
  <w:style w:type="character" w:customStyle="1" w:styleId="SubtitleChar">
    <w:name w:val="Subtitle Char"/>
    <w:link w:val="Subtitle"/>
    <w:uiPriority w:val="11"/>
    <w:rsid w:val="006871BC"/>
    <w:rPr>
      <w:rFonts w:ascii="Calibri Light" w:eastAsia="SimSun" w:hAnsi="Calibri Light" w:cs="Times New Roman"/>
      <w:kern w:val="0"/>
      <w:sz w:val="30"/>
      <w:szCs w:val="30"/>
      <w:lang w:eastAsia="en-GB"/>
      <w14:ligatures w14:val="none"/>
    </w:rPr>
  </w:style>
  <w:style w:type="paragraph" w:styleId="Quote">
    <w:name w:val="Quote"/>
    <w:basedOn w:val="Normal"/>
    <w:next w:val="Normal"/>
    <w:link w:val="QuoteChar"/>
    <w:uiPriority w:val="29"/>
    <w:qFormat/>
    <w:rsid w:val="006871BC"/>
    <w:pPr>
      <w:spacing w:before="160"/>
      <w:ind w:left="720" w:right="720"/>
      <w:jc w:val="center"/>
    </w:pPr>
    <w:rPr>
      <w:i/>
      <w:iCs/>
      <w:color w:val="262626"/>
    </w:rPr>
  </w:style>
  <w:style w:type="character" w:customStyle="1" w:styleId="QuoteChar">
    <w:name w:val="Quote Char"/>
    <w:link w:val="Quote"/>
    <w:uiPriority w:val="29"/>
    <w:rsid w:val="006871BC"/>
    <w:rPr>
      <w:rFonts w:ascii="Red Hat Text" w:eastAsia="Times New Roman" w:hAnsi="Red Hat Text" w:cs="Times New Roman"/>
      <w:i/>
      <w:iCs/>
      <w:color w:val="262626"/>
      <w:kern w:val="0"/>
      <w:sz w:val="20"/>
      <w:szCs w:val="20"/>
      <w:lang w:eastAsia="en-GB"/>
      <w14:ligatures w14:val="none"/>
    </w:rPr>
  </w:style>
  <w:style w:type="paragraph" w:styleId="ListParagraph">
    <w:name w:val="List Paragraph"/>
    <w:basedOn w:val="Normal"/>
    <w:uiPriority w:val="34"/>
    <w:qFormat/>
    <w:rsid w:val="006871BC"/>
    <w:pPr>
      <w:ind w:left="720"/>
      <w:contextualSpacing/>
    </w:pPr>
  </w:style>
  <w:style w:type="character" w:styleId="IntenseEmphasis">
    <w:name w:val="Intense Emphasis"/>
    <w:uiPriority w:val="21"/>
    <w:qFormat/>
    <w:rsid w:val="006871BC"/>
    <w:rPr>
      <w:b/>
      <w:bCs/>
      <w:i/>
      <w:iCs/>
    </w:rPr>
  </w:style>
  <w:style w:type="paragraph" w:styleId="IntenseQuote">
    <w:name w:val="Intense Quote"/>
    <w:basedOn w:val="Normal"/>
    <w:next w:val="Normal"/>
    <w:link w:val="IntenseQuoteChar"/>
    <w:uiPriority w:val="30"/>
    <w:qFormat/>
    <w:rsid w:val="006871BC"/>
    <w:pPr>
      <w:spacing w:before="160" w:after="160" w:line="264" w:lineRule="auto"/>
      <w:ind w:left="720" w:right="720"/>
      <w:jc w:val="center"/>
    </w:pPr>
    <w:rPr>
      <w:rFonts w:ascii="Calibri Light" w:eastAsia="SimSun" w:hAnsi="Calibri Light"/>
      <w:i/>
      <w:iCs/>
      <w:color w:val="70AD47"/>
      <w:sz w:val="32"/>
      <w:szCs w:val="32"/>
    </w:rPr>
  </w:style>
  <w:style w:type="character" w:customStyle="1" w:styleId="IntenseQuoteChar">
    <w:name w:val="Intense Quote Char"/>
    <w:link w:val="IntenseQuote"/>
    <w:uiPriority w:val="30"/>
    <w:rsid w:val="006871BC"/>
    <w:rPr>
      <w:rFonts w:ascii="Calibri Light" w:eastAsia="SimSun" w:hAnsi="Calibri Light" w:cs="Times New Roman"/>
      <w:i/>
      <w:iCs/>
      <w:color w:val="70AD47"/>
      <w:kern w:val="0"/>
      <w:sz w:val="32"/>
      <w:szCs w:val="32"/>
      <w:lang w:eastAsia="en-GB"/>
      <w14:ligatures w14:val="none"/>
    </w:rPr>
  </w:style>
  <w:style w:type="character" w:styleId="IntenseReference">
    <w:name w:val="Intense Reference"/>
    <w:uiPriority w:val="32"/>
    <w:qFormat/>
    <w:rsid w:val="006871BC"/>
    <w:rPr>
      <w:b/>
      <w:bCs/>
      <w:smallCaps/>
      <w:color w:val="70AD47"/>
    </w:rPr>
  </w:style>
  <w:style w:type="character" w:styleId="Hyperlink">
    <w:name w:val="Hyperlink"/>
    <w:rsid w:val="006871BC"/>
    <w:rPr>
      <w:color w:val="0000FF"/>
      <w:u w:val="single"/>
    </w:rPr>
  </w:style>
  <w:style w:type="paragraph" w:styleId="NormalWeb">
    <w:name w:val="Normal (Web)"/>
    <w:basedOn w:val="Normal"/>
    <w:rsid w:val="006871BC"/>
    <w:pPr>
      <w:spacing w:before="100" w:beforeAutospacing="1" w:after="100" w:afterAutospacing="1"/>
    </w:pPr>
  </w:style>
  <w:style w:type="paragraph" w:styleId="BalloonText">
    <w:name w:val="Balloon Text"/>
    <w:basedOn w:val="Normal"/>
    <w:link w:val="BalloonTextChar"/>
    <w:semiHidden/>
    <w:rsid w:val="006871BC"/>
    <w:rPr>
      <w:rFonts w:ascii="Tahoma" w:hAnsi="Tahoma" w:cs="Tahoma"/>
      <w:sz w:val="16"/>
      <w:szCs w:val="16"/>
    </w:rPr>
  </w:style>
  <w:style w:type="character" w:customStyle="1" w:styleId="BalloonTextChar">
    <w:name w:val="Balloon Text Char"/>
    <w:basedOn w:val="DefaultParagraphFont"/>
    <w:link w:val="BalloonText"/>
    <w:semiHidden/>
    <w:rsid w:val="006871BC"/>
    <w:rPr>
      <w:rFonts w:ascii="Tahoma" w:eastAsia="Times New Roman" w:hAnsi="Tahoma" w:cs="Tahoma"/>
      <w:kern w:val="0"/>
      <w:sz w:val="16"/>
      <w:szCs w:val="16"/>
      <w:lang w:eastAsia="en-GB"/>
      <w14:ligatures w14:val="none"/>
    </w:rPr>
  </w:style>
  <w:style w:type="paragraph" w:customStyle="1" w:styleId="note">
    <w:name w:val="note"/>
    <w:basedOn w:val="Normal"/>
    <w:rsid w:val="006871BC"/>
    <w:pPr>
      <w:spacing w:before="100" w:beforeAutospacing="1" w:after="100" w:afterAutospacing="1"/>
    </w:pPr>
  </w:style>
  <w:style w:type="paragraph" w:styleId="Caption">
    <w:name w:val="caption"/>
    <w:basedOn w:val="Normal"/>
    <w:next w:val="Normal"/>
    <w:uiPriority w:val="35"/>
    <w:semiHidden/>
    <w:unhideWhenUsed/>
    <w:qFormat/>
    <w:rsid w:val="006871BC"/>
    <w:pPr>
      <w:spacing w:line="240" w:lineRule="auto"/>
    </w:pPr>
    <w:rPr>
      <w:b/>
      <w:bCs/>
      <w:smallCaps/>
      <w:color w:val="595959"/>
    </w:rPr>
  </w:style>
  <w:style w:type="character" w:styleId="Strong">
    <w:name w:val="Strong"/>
    <w:uiPriority w:val="22"/>
    <w:qFormat/>
    <w:rsid w:val="006871BC"/>
    <w:rPr>
      <w:b/>
      <w:bCs/>
    </w:rPr>
  </w:style>
  <w:style w:type="character" w:styleId="Emphasis">
    <w:name w:val="Emphasis"/>
    <w:uiPriority w:val="20"/>
    <w:qFormat/>
    <w:rsid w:val="006871BC"/>
    <w:rPr>
      <w:i/>
      <w:iCs/>
      <w:color w:val="70AD47"/>
    </w:rPr>
  </w:style>
  <w:style w:type="paragraph" w:styleId="NoSpacing">
    <w:name w:val="No Spacing"/>
    <w:uiPriority w:val="1"/>
    <w:qFormat/>
    <w:rsid w:val="006871BC"/>
    <w:pPr>
      <w:spacing w:after="0" w:line="240" w:lineRule="auto"/>
    </w:pPr>
    <w:rPr>
      <w:rFonts w:ascii="Calibri" w:eastAsia="Times New Roman" w:hAnsi="Calibri" w:cs="Times New Roman"/>
      <w:kern w:val="0"/>
      <w:sz w:val="21"/>
      <w:szCs w:val="21"/>
      <w:lang w:eastAsia="en-GB"/>
      <w14:ligatures w14:val="none"/>
    </w:rPr>
  </w:style>
  <w:style w:type="character" w:styleId="SubtleEmphasis">
    <w:name w:val="Subtle Emphasis"/>
    <w:uiPriority w:val="19"/>
    <w:qFormat/>
    <w:rsid w:val="006871BC"/>
    <w:rPr>
      <w:i/>
      <w:iCs/>
    </w:rPr>
  </w:style>
  <w:style w:type="character" w:styleId="SubtleReference">
    <w:name w:val="Subtle Reference"/>
    <w:uiPriority w:val="31"/>
    <w:qFormat/>
    <w:rsid w:val="006871BC"/>
    <w:rPr>
      <w:smallCaps/>
      <w:color w:val="595959"/>
    </w:rPr>
  </w:style>
  <w:style w:type="character" w:styleId="BookTitle">
    <w:name w:val="Book Title"/>
    <w:uiPriority w:val="33"/>
    <w:qFormat/>
    <w:rsid w:val="006871BC"/>
    <w:rPr>
      <w:b/>
      <w:bCs/>
      <w:caps w:val="0"/>
      <w:smallCaps/>
      <w:spacing w:val="7"/>
      <w:sz w:val="21"/>
      <w:szCs w:val="21"/>
    </w:rPr>
  </w:style>
  <w:style w:type="paragraph" w:styleId="TOCHeading">
    <w:name w:val="TOC Heading"/>
    <w:basedOn w:val="Heading1"/>
    <w:next w:val="Normal"/>
    <w:uiPriority w:val="39"/>
    <w:semiHidden/>
    <w:unhideWhenUsed/>
    <w:qFormat/>
    <w:rsid w:val="006871BC"/>
    <w:pPr>
      <w:outlineLvl w:val="9"/>
    </w:pPr>
  </w:style>
  <w:style w:type="character" w:styleId="UnresolvedMention">
    <w:name w:val="Unresolved Mention"/>
    <w:uiPriority w:val="99"/>
    <w:semiHidden/>
    <w:unhideWhenUsed/>
    <w:rsid w:val="006871BC"/>
    <w:rPr>
      <w:color w:val="605E5C"/>
      <w:shd w:val="clear" w:color="auto" w:fill="E1DFDD"/>
    </w:rPr>
  </w:style>
  <w:style w:type="paragraph" w:customStyle="1" w:styleId="cmd">
    <w:name w:val="cmd"/>
    <w:basedOn w:val="Normal"/>
    <w:link w:val="cmdChar"/>
    <w:autoRedefine/>
    <w:qFormat/>
    <w:rsid w:val="006871BC"/>
    <w:pPr>
      <w:spacing w:line="240" w:lineRule="auto"/>
      <w:jc w:val="left"/>
    </w:pPr>
    <w:rPr>
      <w:rFonts w:ascii="Consolas" w:hAnsi="Consolas"/>
      <w:b/>
    </w:rPr>
  </w:style>
  <w:style w:type="character" w:customStyle="1" w:styleId="cmdChar">
    <w:name w:val="cmd Char"/>
    <w:link w:val="cmd"/>
    <w:rsid w:val="006871BC"/>
    <w:rPr>
      <w:rFonts w:ascii="Consolas" w:eastAsia="Times New Roman" w:hAnsi="Consolas" w:cs="Times New Roman"/>
      <w:b/>
      <w:kern w:val="0"/>
      <w:sz w:val="20"/>
      <w:szCs w:val="20"/>
      <w:lang w:eastAsia="en-GB"/>
      <w14:ligatures w14:val="none"/>
    </w:rPr>
  </w:style>
  <w:style w:type="paragraph" w:customStyle="1" w:styleId="SideQuest">
    <w:name w:val="SideQuest"/>
    <w:basedOn w:val="BalloonText"/>
    <w:link w:val="SideQuestChar"/>
    <w:autoRedefine/>
    <w:qFormat/>
    <w:rsid w:val="006871BC"/>
    <w:pPr>
      <w:pBdr>
        <w:top w:val="single" w:sz="12" w:space="1" w:color="auto"/>
        <w:left w:val="single" w:sz="12" w:space="4" w:color="auto"/>
        <w:bottom w:val="single" w:sz="12" w:space="1" w:color="auto"/>
        <w:right w:val="single" w:sz="12" w:space="4" w:color="auto"/>
      </w:pBdr>
      <w:shd w:val="pct25" w:color="FFFFCC" w:fill="FFFFFF" w:themeFill="background1"/>
      <w:jc w:val="left"/>
    </w:pPr>
    <w:rPr>
      <w:noProof/>
      <w:sz w:val="20"/>
    </w:rPr>
  </w:style>
  <w:style w:type="character" w:customStyle="1" w:styleId="SideQuestChar">
    <w:name w:val="SideQuest Char"/>
    <w:basedOn w:val="BalloonTextChar"/>
    <w:link w:val="SideQuest"/>
    <w:rsid w:val="006871BC"/>
    <w:rPr>
      <w:rFonts w:ascii="Tahoma" w:eastAsia="Times New Roman" w:hAnsi="Tahoma" w:cs="Tahoma"/>
      <w:noProof/>
      <w:kern w:val="0"/>
      <w:sz w:val="20"/>
      <w:szCs w:val="16"/>
      <w:shd w:val="pct25" w:color="FFFFCC" w:fill="FFFFFF" w:themeFill="background1"/>
      <w:lang w:eastAsia="en-GB"/>
      <w14:ligatures w14:val="none"/>
    </w:rPr>
  </w:style>
  <w:style w:type="character" w:styleId="FollowedHyperlink">
    <w:name w:val="FollowedHyperlink"/>
    <w:basedOn w:val="DefaultParagraphFont"/>
    <w:rsid w:val="006871BC"/>
    <w:rPr>
      <w:color w:val="96607D" w:themeColor="followedHyperlink"/>
      <w:u w:val="single"/>
    </w:rPr>
  </w:style>
  <w:style w:type="character" w:customStyle="1" w:styleId="KeyPress">
    <w:name w:val="KeyPress"/>
    <w:basedOn w:val="DefaultParagraphFont"/>
    <w:uiPriority w:val="1"/>
    <w:qFormat/>
    <w:rsid w:val="006871BC"/>
    <w:rPr>
      <w:bdr w:val="single" w:sz="12" w:space="0" w:color="auto"/>
      <w:shd w:val="clear" w:color="auto" w:fill="D9D9D9" w:themeFill="background1" w:themeFillShade="D9"/>
      <w14:textOutline w14:w="3175" w14:cap="rnd" w14:cmpd="dbl" w14:algn="ctr">
        <w14:solidFill>
          <w14:schemeClr w14:val="tx1">
            <w14:lumMod w14:val="65000"/>
            <w14:lumOff w14:val="35000"/>
          </w14:schemeClr>
        </w14:solidFill>
        <w14:prstDash w14:val="solid"/>
        <w14:miter w14:lim="0"/>
      </w14:textOutline>
    </w:rPr>
  </w:style>
  <w:style w:type="character" w:customStyle="1" w:styleId="post-author">
    <w:name w:val="post-author"/>
    <w:basedOn w:val="DefaultParagraphFont"/>
    <w:rsid w:val="006871BC"/>
  </w:style>
  <w:style w:type="character" w:customStyle="1" w:styleId="sep">
    <w:name w:val="sep"/>
    <w:basedOn w:val="DefaultParagraphFont"/>
    <w:rsid w:val="006871BC"/>
  </w:style>
  <w:style w:type="character" w:styleId="HTMLCode">
    <w:name w:val="HTML Code"/>
    <w:basedOn w:val="DefaultParagraphFont"/>
    <w:uiPriority w:val="99"/>
    <w:unhideWhenUsed/>
    <w:rsid w:val="006871BC"/>
    <w:rPr>
      <w:rFonts w:ascii="Courier New" w:eastAsia="Times New Roman" w:hAnsi="Courier New" w:cs="Courier New"/>
      <w:sz w:val="20"/>
      <w:szCs w:val="20"/>
    </w:rPr>
  </w:style>
  <w:style w:type="character" w:customStyle="1" w:styleId="cmdii">
    <w:name w:val="cmdii"/>
    <w:basedOn w:val="KeyPress"/>
    <w:uiPriority w:val="1"/>
    <w:qFormat/>
    <w:rsid w:val="006871BC"/>
    <w:rPr>
      <w:rFonts w:ascii="Consolas" w:hAnsi="Consolas"/>
      <w:b/>
      <w:color w:val="FFFFFF" w:themeColor="background1"/>
      <w:sz w:val="22"/>
      <w:bdr w:val="single" w:sz="12" w:space="0" w:color="auto"/>
      <w:shd w:val="clear" w:color="auto" w:fill="000000" w:themeFill="text1"/>
      <w14:textOutline w14:w="3175" w14:cap="rnd" w14:cmpd="dbl" w14:algn="ctr">
        <w14:solidFill>
          <w14:schemeClr w14:val="tx1">
            <w14:lumMod w14:val="65000"/>
            <w14:lumOff w14:val="35000"/>
          </w14:schemeClr>
        </w14:solidFill>
        <w14:prstDash w14:val="solid"/>
        <w14:miter w14:lim="0"/>
      </w14:textOutline>
    </w:rPr>
  </w:style>
  <w:style w:type="paragraph" w:customStyle="1" w:styleId="cmdiii">
    <w:name w:val="cmdiii"/>
    <w:basedOn w:val="SideQuest"/>
    <w:next w:val="Salutation"/>
    <w:link w:val="cmdiiiChar"/>
    <w:autoRedefine/>
    <w:qFormat/>
    <w:rsid w:val="006871BC"/>
    <w:pPr>
      <w:pBdr>
        <w:top w:val="single" w:sz="18" w:space="2" w:color="747474" w:themeColor="background2" w:themeShade="80"/>
        <w:left w:val="single" w:sz="18" w:space="4" w:color="747474" w:themeColor="background2" w:themeShade="80"/>
        <w:bottom w:val="single" w:sz="18" w:space="2" w:color="747474" w:themeColor="background2" w:themeShade="80"/>
        <w:right w:val="single" w:sz="18" w:space="4" w:color="747474" w:themeColor="background2" w:themeShade="80"/>
      </w:pBdr>
      <w:shd w:val="solid" w:color="auto" w:fill="FFFFFF" w:themeFill="background1"/>
    </w:pPr>
    <w:rPr>
      <w:rFonts w:ascii="Consolas" w:hAnsi="Consolas"/>
      <w:b/>
    </w:rPr>
  </w:style>
  <w:style w:type="character" w:customStyle="1" w:styleId="cmdiiiChar">
    <w:name w:val="cmdiii Char"/>
    <w:basedOn w:val="DefaultParagraphFont"/>
    <w:link w:val="cmdiii"/>
    <w:rsid w:val="006871BC"/>
    <w:rPr>
      <w:rFonts w:ascii="Consolas" w:eastAsia="Times New Roman" w:hAnsi="Consolas" w:cs="Tahoma"/>
      <w:b/>
      <w:noProof/>
      <w:kern w:val="0"/>
      <w:sz w:val="20"/>
      <w:szCs w:val="16"/>
      <w:shd w:val="solid" w:color="auto" w:fill="FFFFFF" w:themeFill="background1"/>
      <w:lang w:eastAsia="en-GB"/>
      <w14:ligatures w14:val="none"/>
    </w:rPr>
  </w:style>
  <w:style w:type="paragraph" w:styleId="Salutation">
    <w:name w:val="Salutation"/>
    <w:basedOn w:val="Normal"/>
    <w:next w:val="Normal"/>
    <w:link w:val="SalutationChar"/>
    <w:rsid w:val="006871BC"/>
  </w:style>
  <w:style w:type="character" w:customStyle="1" w:styleId="SalutationChar">
    <w:name w:val="Salutation Char"/>
    <w:basedOn w:val="DefaultParagraphFont"/>
    <w:link w:val="Salutation"/>
    <w:rsid w:val="006871BC"/>
    <w:rPr>
      <w:rFonts w:ascii="Red Hat Text" w:eastAsia="Times New Roman" w:hAnsi="Red Hat Text" w:cs="Times New Roman"/>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AppData\Roaming\Microsoft\Templates\Lab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Lab_Template.dotx</Template>
  <TotalTime>0</TotalTime>
  <Pages>2</Pages>
  <Words>634</Words>
  <Characters>3615</Characters>
  <Application>Microsoft Office Word</Application>
  <DocSecurity>0</DocSecurity>
  <Lines>30</Lines>
  <Paragraphs>8</Paragraphs>
  <ScaleCrop>false</ScaleCrop>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c:creator>
  <cp:keywords/>
  <dc:description/>
  <cp:lastModifiedBy>Bren</cp:lastModifiedBy>
  <cp:revision>2</cp:revision>
  <dcterms:created xsi:type="dcterms:W3CDTF">2024-09-18T20:55:00Z</dcterms:created>
  <dcterms:modified xsi:type="dcterms:W3CDTF">2024-09-18T20:55:00Z</dcterms:modified>
</cp:coreProperties>
</file>