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792E48" w14:textId="77777777" w:rsidR="00A33A54" w:rsidRDefault="00A33A54" w:rsidP="00A33A54">
      <w:pPr>
        <w:pStyle w:val="Heading3"/>
        <w:spacing w:before="281" w:after="281"/>
      </w:pPr>
      <w:r w:rsidRPr="663038F0">
        <w:rPr>
          <w:rFonts w:ascii="Red Hat Text" w:eastAsia="Red Hat Text" w:hAnsi="Red Hat Text" w:cs="Red Hat Text"/>
          <w:b/>
          <w:bCs/>
          <w:sz w:val="28"/>
          <w:szCs w:val="28"/>
        </w:rPr>
        <w:t>Activity: Integrated Research Philosophy Challenge (</w:t>
      </w:r>
      <w:r>
        <w:rPr>
          <w:rFonts w:ascii="Red Hat Text" w:eastAsia="Red Hat Text" w:hAnsi="Red Hat Text" w:cs="Red Hat Text"/>
          <w:b/>
          <w:bCs/>
          <w:sz w:val="28"/>
          <w:szCs w:val="28"/>
        </w:rPr>
        <w:t>60</w:t>
      </w:r>
      <w:r w:rsidRPr="663038F0">
        <w:rPr>
          <w:rFonts w:ascii="Red Hat Text" w:eastAsia="Red Hat Text" w:hAnsi="Red Hat Text" w:cs="Red Hat Text"/>
          <w:b/>
          <w:bCs/>
          <w:sz w:val="28"/>
          <w:szCs w:val="28"/>
        </w:rPr>
        <w:t xml:space="preserve"> minutes)</w:t>
      </w:r>
    </w:p>
    <w:p w14:paraId="7CF128D7" w14:textId="77777777" w:rsidR="00A33A54" w:rsidRDefault="00A33A54" w:rsidP="00A33A54">
      <w:pPr>
        <w:spacing w:before="240" w:after="240"/>
      </w:pPr>
      <w:r w:rsidRPr="663038F0">
        <w:rPr>
          <w:rFonts w:eastAsia="Red Hat Text" w:cs="Red Hat Text"/>
          <w:b/>
          <w:bCs/>
        </w:rPr>
        <w:t>Objective</w:t>
      </w:r>
      <w:r w:rsidRPr="663038F0">
        <w:rPr>
          <w:rFonts w:eastAsia="Red Hat Text" w:cs="Red Hat Text"/>
        </w:rPr>
        <w:t>:</w:t>
      </w:r>
      <w:r>
        <w:br/>
      </w:r>
      <w:r w:rsidRPr="663038F0">
        <w:rPr>
          <w:rFonts w:eastAsia="Red Hat Text" w:cs="Red Hat Text"/>
        </w:rPr>
        <w:t xml:space="preserve">To help students understand how </w:t>
      </w:r>
      <w:r w:rsidRPr="663038F0">
        <w:rPr>
          <w:rFonts w:eastAsia="Red Hat Text" w:cs="Red Hat Text"/>
          <w:b/>
          <w:bCs/>
        </w:rPr>
        <w:t>Ontology</w:t>
      </w:r>
      <w:r w:rsidRPr="663038F0">
        <w:rPr>
          <w:rFonts w:eastAsia="Red Hat Text" w:cs="Red Hat Text"/>
        </w:rPr>
        <w:t xml:space="preserve">, </w:t>
      </w:r>
      <w:r w:rsidRPr="663038F0">
        <w:rPr>
          <w:rFonts w:eastAsia="Red Hat Text" w:cs="Red Hat Text"/>
          <w:b/>
          <w:bCs/>
        </w:rPr>
        <w:t>Epistemology</w:t>
      </w:r>
      <w:r w:rsidRPr="663038F0">
        <w:rPr>
          <w:rFonts w:eastAsia="Red Hat Text" w:cs="Red Hat Text"/>
        </w:rPr>
        <w:t xml:space="preserve">, </w:t>
      </w:r>
      <w:r w:rsidRPr="663038F0">
        <w:rPr>
          <w:rFonts w:eastAsia="Red Hat Text" w:cs="Red Hat Text"/>
          <w:b/>
          <w:bCs/>
        </w:rPr>
        <w:t>Axiology</w:t>
      </w:r>
      <w:r w:rsidRPr="663038F0">
        <w:rPr>
          <w:rFonts w:eastAsia="Red Hat Text" w:cs="Red Hat Text"/>
        </w:rPr>
        <w:t xml:space="preserve">, </w:t>
      </w:r>
      <w:r w:rsidRPr="663038F0">
        <w:rPr>
          <w:rFonts w:eastAsia="Red Hat Text" w:cs="Red Hat Text"/>
          <w:b/>
          <w:bCs/>
        </w:rPr>
        <w:t>Doxology</w:t>
      </w:r>
      <w:r w:rsidRPr="663038F0">
        <w:rPr>
          <w:rFonts w:eastAsia="Red Hat Text" w:cs="Red Hat Text"/>
        </w:rPr>
        <w:t xml:space="preserve">, and </w:t>
      </w:r>
      <w:r w:rsidRPr="663038F0">
        <w:rPr>
          <w:rFonts w:eastAsia="Red Hat Text" w:cs="Red Hat Text"/>
          <w:b/>
          <w:bCs/>
        </w:rPr>
        <w:t>Methodology</w:t>
      </w:r>
      <w:r w:rsidRPr="663038F0">
        <w:rPr>
          <w:rFonts w:eastAsia="Red Hat Text" w:cs="Red Hat Text"/>
        </w:rPr>
        <w:t xml:space="preserve"> are interconnected in shaping research design. This activity will guide students through the process of developing a complete research approach, </w:t>
      </w:r>
      <w:proofErr w:type="gramStart"/>
      <w:r w:rsidRPr="663038F0">
        <w:rPr>
          <w:rFonts w:eastAsia="Red Hat Text" w:cs="Red Hat Text"/>
        </w:rPr>
        <w:t>taking into account</w:t>
      </w:r>
      <w:proofErr w:type="gramEnd"/>
      <w:r w:rsidRPr="663038F0">
        <w:rPr>
          <w:rFonts w:eastAsia="Red Hat Text" w:cs="Red Hat Text"/>
        </w:rPr>
        <w:t xml:space="preserve"> these philosophical dimensions, with a focus on </w:t>
      </w:r>
      <w:r w:rsidRPr="663038F0">
        <w:rPr>
          <w:rFonts w:eastAsia="Red Hat Text" w:cs="Red Hat Text"/>
          <w:b/>
          <w:bCs/>
        </w:rPr>
        <w:t>Computer Science (CS)</w:t>
      </w:r>
      <w:r w:rsidRPr="663038F0">
        <w:rPr>
          <w:rFonts w:eastAsia="Red Hat Text" w:cs="Red Hat Text"/>
        </w:rPr>
        <w:t xml:space="preserve">, </w:t>
      </w:r>
      <w:r w:rsidRPr="663038F0">
        <w:rPr>
          <w:rFonts w:eastAsia="Red Hat Text" w:cs="Red Hat Text"/>
          <w:b/>
          <w:bCs/>
        </w:rPr>
        <w:t>Data Analytics (DA)</w:t>
      </w:r>
      <w:r w:rsidRPr="663038F0">
        <w:rPr>
          <w:rFonts w:eastAsia="Red Hat Text" w:cs="Red Hat Text"/>
        </w:rPr>
        <w:t xml:space="preserve">, and </w:t>
      </w:r>
      <w:r w:rsidRPr="663038F0">
        <w:rPr>
          <w:rFonts w:eastAsia="Red Hat Text" w:cs="Red Hat Text"/>
          <w:b/>
          <w:bCs/>
        </w:rPr>
        <w:t>Cybersecurity (CY)</w:t>
      </w:r>
      <w:r w:rsidRPr="663038F0">
        <w:rPr>
          <w:rFonts w:eastAsia="Red Hat Text" w:cs="Red Hat Text"/>
        </w:rPr>
        <w:t>.</w:t>
      </w:r>
    </w:p>
    <w:p w14:paraId="4AB8B225" w14:textId="77777777" w:rsidR="00A33A54" w:rsidRDefault="00A33A54" w:rsidP="00A33A54"/>
    <w:p w14:paraId="2A9720F7" w14:textId="77777777" w:rsidR="00A33A54" w:rsidRDefault="00A33A54" w:rsidP="00A33A54">
      <w:pPr>
        <w:pStyle w:val="Heading3"/>
        <w:spacing w:before="281" w:after="281"/>
      </w:pPr>
      <w:r w:rsidRPr="663038F0">
        <w:rPr>
          <w:rFonts w:ascii="Red Hat Text" w:eastAsia="Red Hat Text" w:hAnsi="Red Hat Text" w:cs="Red Hat Text"/>
          <w:b/>
          <w:bCs/>
          <w:sz w:val="28"/>
          <w:szCs w:val="28"/>
        </w:rPr>
        <w:t>Materials Needed:</w:t>
      </w:r>
    </w:p>
    <w:p w14:paraId="02D87050" w14:textId="77777777" w:rsidR="00A33A54" w:rsidRDefault="00A33A54" w:rsidP="00A33A54">
      <w:pPr>
        <w:pStyle w:val="ListParagraph"/>
        <w:numPr>
          <w:ilvl w:val="0"/>
          <w:numId w:val="1"/>
        </w:numPr>
        <w:rPr>
          <w:rFonts w:eastAsia="Red Hat Text" w:cs="Red Hat Text"/>
        </w:rPr>
      </w:pPr>
      <w:r w:rsidRPr="663038F0">
        <w:rPr>
          <w:rFonts w:eastAsia="Red Hat Text" w:cs="Red Hat Text"/>
        </w:rPr>
        <w:t xml:space="preserve">Pre-prepared </w:t>
      </w:r>
      <w:r w:rsidRPr="663038F0">
        <w:rPr>
          <w:rFonts w:eastAsia="Red Hat Text" w:cs="Red Hat Text"/>
          <w:b/>
          <w:bCs/>
        </w:rPr>
        <w:t>research scenarios</w:t>
      </w:r>
      <w:r w:rsidRPr="663038F0">
        <w:rPr>
          <w:rFonts w:eastAsia="Red Hat Text" w:cs="Red Hat Text"/>
        </w:rPr>
        <w:t xml:space="preserve"> (</w:t>
      </w:r>
      <w:r>
        <w:rPr>
          <w:rFonts w:eastAsia="Red Hat Text" w:cs="Red Hat Text"/>
        </w:rPr>
        <w:t>examples</w:t>
      </w:r>
      <w:r w:rsidRPr="663038F0">
        <w:rPr>
          <w:rFonts w:eastAsia="Red Hat Text" w:cs="Red Hat Text"/>
        </w:rPr>
        <w:t xml:space="preserve"> below).</w:t>
      </w:r>
    </w:p>
    <w:p w14:paraId="4459529A" w14:textId="77777777" w:rsidR="00A33A54" w:rsidRDefault="00A33A54" w:rsidP="00A33A54">
      <w:pPr>
        <w:pStyle w:val="ListParagraph"/>
        <w:numPr>
          <w:ilvl w:val="0"/>
          <w:numId w:val="1"/>
        </w:numPr>
        <w:rPr>
          <w:rFonts w:eastAsia="Red Hat Text" w:cs="Red Hat Text"/>
        </w:rPr>
      </w:pPr>
      <w:r w:rsidRPr="663038F0">
        <w:rPr>
          <w:rFonts w:eastAsia="Red Hat Text" w:cs="Red Hat Text"/>
          <w:b/>
          <w:bCs/>
        </w:rPr>
        <w:t>Worksheet</w:t>
      </w:r>
      <w:r w:rsidRPr="663038F0">
        <w:rPr>
          <w:rFonts w:eastAsia="Red Hat Text" w:cs="Red Hat Text"/>
        </w:rPr>
        <w:t xml:space="preserve"> (</w:t>
      </w:r>
      <w:proofErr w:type="gramStart"/>
      <w:r w:rsidRPr="663038F0">
        <w:rPr>
          <w:rFonts w:eastAsia="Red Hat Text" w:cs="Red Hat Text"/>
        </w:rPr>
        <w:t>similar to</w:t>
      </w:r>
      <w:proofErr w:type="gramEnd"/>
      <w:r w:rsidRPr="663038F0">
        <w:rPr>
          <w:rFonts w:eastAsia="Red Hat Text" w:cs="Red Hat Text"/>
        </w:rPr>
        <w:t xml:space="preserve"> the one above, with sections for ontology, epistemology, axiology, doxology, and methodology).</w:t>
      </w:r>
    </w:p>
    <w:p w14:paraId="31C2B7DD" w14:textId="77777777" w:rsidR="00A33A54" w:rsidRDefault="00A33A54" w:rsidP="00A33A54">
      <w:pPr>
        <w:pStyle w:val="ListParagraph"/>
        <w:numPr>
          <w:ilvl w:val="0"/>
          <w:numId w:val="1"/>
        </w:numPr>
        <w:rPr>
          <w:rFonts w:eastAsia="Red Hat Text" w:cs="Red Hat Text"/>
        </w:rPr>
      </w:pPr>
      <w:r w:rsidRPr="663038F0">
        <w:rPr>
          <w:rFonts w:eastAsia="Red Hat Text" w:cs="Red Hat Text"/>
          <w:b/>
          <w:bCs/>
        </w:rPr>
        <w:t>Access to computers/internet</w:t>
      </w:r>
      <w:r w:rsidRPr="663038F0">
        <w:rPr>
          <w:rFonts w:eastAsia="Red Hat Text" w:cs="Red Hat Text"/>
        </w:rPr>
        <w:t xml:space="preserve"> for additional research (optional).</w:t>
      </w:r>
    </w:p>
    <w:p w14:paraId="16146291" w14:textId="77777777" w:rsidR="00A33A54" w:rsidRDefault="00A33A54" w:rsidP="00A33A54"/>
    <w:p w14:paraId="271620E1" w14:textId="77777777" w:rsidR="00A33A54" w:rsidRDefault="00A33A54" w:rsidP="00A33A54">
      <w:pPr>
        <w:pStyle w:val="Heading3"/>
        <w:spacing w:before="281" w:after="281"/>
      </w:pPr>
      <w:r w:rsidRPr="663038F0">
        <w:rPr>
          <w:rFonts w:ascii="Red Hat Text" w:eastAsia="Red Hat Text" w:hAnsi="Red Hat Text" w:cs="Red Hat Text"/>
          <w:b/>
          <w:bCs/>
          <w:sz w:val="28"/>
          <w:szCs w:val="28"/>
        </w:rPr>
        <w:t>Task Description:</w:t>
      </w:r>
    </w:p>
    <w:p w14:paraId="16F8272A" w14:textId="77777777" w:rsidR="00A33A54" w:rsidRDefault="00A33A54" w:rsidP="00A33A54">
      <w:pPr>
        <w:spacing w:before="240" w:after="240"/>
      </w:pPr>
      <w:r w:rsidRPr="663038F0">
        <w:rPr>
          <w:rFonts w:eastAsia="Red Hat Text" w:cs="Red Hat Text"/>
          <w:b/>
          <w:bCs/>
        </w:rPr>
        <w:t>1. Introduction and Briefing (5 minutes)</w:t>
      </w:r>
      <w:r w:rsidRPr="663038F0">
        <w:rPr>
          <w:rFonts w:eastAsia="Red Hat Text" w:cs="Red Hat Text"/>
        </w:rPr>
        <w:t>:</w:t>
      </w:r>
    </w:p>
    <w:p w14:paraId="49033E6A" w14:textId="77777777" w:rsidR="00A33A54" w:rsidRDefault="00A33A54" w:rsidP="00A33A54">
      <w:pPr>
        <w:pStyle w:val="ListParagraph"/>
        <w:numPr>
          <w:ilvl w:val="0"/>
          <w:numId w:val="1"/>
        </w:numPr>
        <w:rPr>
          <w:rFonts w:eastAsia="Red Hat Text" w:cs="Red Hat Text"/>
        </w:rPr>
      </w:pPr>
      <w:r w:rsidRPr="663038F0">
        <w:rPr>
          <w:rFonts w:eastAsia="Red Hat Text" w:cs="Red Hat Text"/>
        </w:rPr>
        <w:t xml:space="preserve">Briefly explain how </w:t>
      </w:r>
      <w:r w:rsidRPr="663038F0">
        <w:rPr>
          <w:rFonts w:eastAsia="Red Hat Text" w:cs="Red Hat Text"/>
          <w:b/>
          <w:bCs/>
        </w:rPr>
        <w:t>Ontology</w:t>
      </w:r>
      <w:r w:rsidRPr="663038F0">
        <w:rPr>
          <w:rFonts w:eastAsia="Red Hat Text" w:cs="Red Hat Text"/>
        </w:rPr>
        <w:t xml:space="preserve">, </w:t>
      </w:r>
      <w:r w:rsidRPr="663038F0">
        <w:rPr>
          <w:rFonts w:eastAsia="Red Hat Text" w:cs="Red Hat Text"/>
          <w:b/>
          <w:bCs/>
        </w:rPr>
        <w:t>Epistemology</w:t>
      </w:r>
      <w:r w:rsidRPr="663038F0">
        <w:rPr>
          <w:rFonts w:eastAsia="Red Hat Text" w:cs="Red Hat Text"/>
        </w:rPr>
        <w:t xml:space="preserve">, </w:t>
      </w:r>
      <w:r w:rsidRPr="663038F0">
        <w:rPr>
          <w:rFonts w:eastAsia="Red Hat Text" w:cs="Red Hat Text"/>
          <w:b/>
          <w:bCs/>
        </w:rPr>
        <w:t>Axiology</w:t>
      </w:r>
      <w:r w:rsidRPr="663038F0">
        <w:rPr>
          <w:rFonts w:eastAsia="Red Hat Text" w:cs="Red Hat Text"/>
        </w:rPr>
        <w:t xml:space="preserve">, </w:t>
      </w:r>
      <w:r w:rsidRPr="663038F0">
        <w:rPr>
          <w:rFonts w:eastAsia="Red Hat Text" w:cs="Red Hat Text"/>
          <w:b/>
          <w:bCs/>
        </w:rPr>
        <w:t>Doxology</w:t>
      </w:r>
      <w:r w:rsidRPr="663038F0">
        <w:rPr>
          <w:rFonts w:eastAsia="Red Hat Text" w:cs="Red Hat Text"/>
        </w:rPr>
        <w:t xml:space="preserve">, and </w:t>
      </w:r>
      <w:r w:rsidRPr="663038F0">
        <w:rPr>
          <w:rFonts w:eastAsia="Red Hat Text" w:cs="Red Hat Text"/>
          <w:b/>
          <w:bCs/>
        </w:rPr>
        <w:t>Methodology</w:t>
      </w:r>
      <w:r w:rsidRPr="663038F0">
        <w:rPr>
          <w:rFonts w:eastAsia="Red Hat Text" w:cs="Red Hat Text"/>
        </w:rPr>
        <w:t xml:space="preserve"> all contribute to shaping the way research is conceptualized and conducted in tech fields like </w:t>
      </w:r>
      <w:r w:rsidRPr="663038F0">
        <w:rPr>
          <w:rFonts w:eastAsia="Red Hat Text" w:cs="Red Hat Text"/>
          <w:b/>
          <w:bCs/>
        </w:rPr>
        <w:t>CS</w:t>
      </w:r>
      <w:r w:rsidRPr="663038F0">
        <w:rPr>
          <w:rFonts w:eastAsia="Red Hat Text" w:cs="Red Hat Text"/>
        </w:rPr>
        <w:t xml:space="preserve">, </w:t>
      </w:r>
      <w:r w:rsidRPr="663038F0">
        <w:rPr>
          <w:rFonts w:eastAsia="Red Hat Text" w:cs="Red Hat Text"/>
          <w:b/>
          <w:bCs/>
        </w:rPr>
        <w:t>DA</w:t>
      </w:r>
      <w:r w:rsidRPr="663038F0">
        <w:rPr>
          <w:rFonts w:eastAsia="Red Hat Text" w:cs="Red Hat Text"/>
        </w:rPr>
        <w:t xml:space="preserve">, and </w:t>
      </w:r>
      <w:r w:rsidRPr="663038F0">
        <w:rPr>
          <w:rFonts w:eastAsia="Red Hat Text" w:cs="Red Hat Text"/>
          <w:b/>
          <w:bCs/>
        </w:rPr>
        <w:t>CY</w:t>
      </w:r>
      <w:r w:rsidRPr="663038F0">
        <w:rPr>
          <w:rFonts w:eastAsia="Red Hat Text" w:cs="Red Hat Text"/>
        </w:rPr>
        <w:t>.</w:t>
      </w:r>
    </w:p>
    <w:p w14:paraId="1C7E3F47" w14:textId="77777777" w:rsidR="00A33A54" w:rsidRDefault="00A33A54" w:rsidP="00A33A54">
      <w:pPr>
        <w:pStyle w:val="ListParagraph"/>
        <w:numPr>
          <w:ilvl w:val="0"/>
          <w:numId w:val="1"/>
        </w:numPr>
        <w:rPr>
          <w:rFonts w:eastAsia="Red Hat Text" w:cs="Red Hat Text"/>
        </w:rPr>
      </w:pPr>
      <w:r w:rsidRPr="663038F0">
        <w:rPr>
          <w:rFonts w:eastAsia="Red Hat Text" w:cs="Red Hat Text"/>
        </w:rPr>
        <w:t>Provide an example of how these elements interact in a real research scenario (e.g., developing a fair AI system, building a cybersecurity threat model, or conducting big data analytics).</w:t>
      </w:r>
    </w:p>
    <w:p w14:paraId="324E474F" w14:textId="77777777" w:rsidR="00A33A54" w:rsidRDefault="00A33A54" w:rsidP="00A33A54"/>
    <w:p w14:paraId="0012643D" w14:textId="77777777" w:rsidR="00A33A54" w:rsidRDefault="00A33A54" w:rsidP="00A33A54">
      <w:pPr>
        <w:spacing w:before="240" w:after="240"/>
      </w:pPr>
      <w:r w:rsidRPr="663038F0">
        <w:rPr>
          <w:rFonts w:eastAsia="Red Hat Text" w:cs="Red Hat Text"/>
          <w:b/>
          <w:bCs/>
        </w:rPr>
        <w:t>2. Group Assignment (1</w:t>
      </w:r>
      <w:r>
        <w:rPr>
          <w:rFonts w:eastAsia="Red Hat Text" w:cs="Red Hat Text"/>
          <w:b/>
          <w:bCs/>
        </w:rPr>
        <w:t>5</w:t>
      </w:r>
      <w:r w:rsidRPr="663038F0">
        <w:rPr>
          <w:rFonts w:eastAsia="Red Hat Text" w:cs="Red Hat Text"/>
          <w:b/>
          <w:bCs/>
        </w:rPr>
        <w:t xml:space="preserve"> minutes)</w:t>
      </w:r>
      <w:r w:rsidRPr="663038F0">
        <w:rPr>
          <w:rFonts w:eastAsia="Red Hat Text" w:cs="Red Hat Text"/>
        </w:rPr>
        <w:t>:</w:t>
      </w:r>
    </w:p>
    <w:p w14:paraId="5C9C3706" w14:textId="77777777" w:rsidR="00A33A54" w:rsidRDefault="00A33A54" w:rsidP="00A33A54">
      <w:pPr>
        <w:pStyle w:val="ListParagraph"/>
        <w:numPr>
          <w:ilvl w:val="0"/>
          <w:numId w:val="1"/>
        </w:numPr>
        <w:spacing w:before="240" w:after="240"/>
        <w:rPr>
          <w:rFonts w:eastAsia="Red Hat Text" w:cs="Red Hat Text"/>
        </w:rPr>
      </w:pPr>
      <w:r w:rsidRPr="663038F0">
        <w:rPr>
          <w:rFonts w:eastAsia="Red Hat Text" w:cs="Red Hat Text"/>
          <w:b/>
          <w:bCs/>
        </w:rPr>
        <w:t>Divide the class into small groups</w:t>
      </w:r>
      <w:r w:rsidRPr="663038F0">
        <w:rPr>
          <w:rFonts w:eastAsia="Red Hat Text" w:cs="Red Hat Text"/>
        </w:rPr>
        <w:t xml:space="preserve"> (3-4 students per group).</w:t>
      </w:r>
    </w:p>
    <w:p w14:paraId="6FF7CA3A" w14:textId="77777777" w:rsidR="00A33A54" w:rsidRDefault="00A33A54" w:rsidP="00A33A54">
      <w:pPr>
        <w:pStyle w:val="ListParagraph"/>
        <w:numPr>
          <w:ilvl w:val="0"/>
          <w:numId w:val="1"/>
        </w:numPr>
        <w:spacing w:before="240" w:after="240"/>
        <w:rPr>
          <w:rFonts w:eastAsia="Red Hat Text" w:cs="Red Hat Text"/>
        </w:rPr>
      </w:pPr>
      <w:r w:rsidRPr="663038F0">
        <w:rPr>
          <w:rFonts w:eastAsia="Red Hat Text" w:cs="Red Hat Text"/>
        </w:rPr>
        <w:t xml:space="preserve">Each group is given a </w:t>
      </w:r>
      <w:r w:rsidRPr="663038F0">
        <w:rPr>
          <w:rFonts w:eastAsia="Red Hat Text" w:cs="Red Hat Text"/>
          <w:b/>
          <w:bCs/>
        </w:rPr>
        <w:t>research scenario</w:t>
      </w:r>
      <w:r w:rsidRPr="663038F0">
        <w:rPr>
          <w:rFonts w:eastAsia="Red Hat Text" w:cs="Red Hat Text"/>
        </w:rPr>
        <w:t xml:space="preserve"> (examples provided below). They will need to develop a </w:t>
      </w:r>
      <w:r w:rsidRPr="663038F0">
        <w:rPr>
          <w:rFonts w:eastAsia="Red Hat Text" w:cs="Red Hat Text"/>
          <w:b/>
          <w:bCs/>
        </w:rPr>
        <w:t>complete research design</w:t>
      </w:r>
      <w:r w:rsidRPr="663038F0">
        <w:rPr>
          <w:rFonts w:eastAsia="Red Hat Text" w:cs="Red Hat Text"/>
        </w:rPr>
        <w:t xml:space="preserve"> by addressing each philosophical element.</w:t>
      </w:r>
    </w:p>
    <w:p w14:paraId="101613E0" w14:textId="77777777" w:rsidR="00A33A54" w:rsidRDefault="00A33A54" w:rsidP="00A33A54">
      <w:pPr>
        <w:pStyle w:val="ListParagraph"/>
        <w:numPr>
          <w:ilvl w:val="0"/>
          <w:numId w:val="1"/>
        </w:numPr>
        <w:spacing w:before="240" w:after="240"/>
        <w:rPr>
          <w:rFonts w:eastAsia="Red Hat Text" w:cs="Red Hat Text"/>
        </w:rPr>
      </w:pPr>
      <w:r w:rsidRPr="663038F0">
        <w:rPr>
          <w:rFonts w:eastAsia="Red Hat Text" w:cs="Red Hat Text"/>
        </w:rPr>
        <w:t>For each scenario, groups must:</w:t>
      </w:r>
    </w:p>
    <w:p w14:paraId="3A053524" w14:textId="77777777" w:rsidR="00A33A54" w:rsidRDefault="00A33A54" w:rsidP="00A33A54">
      <w:pPr>
        <w:pStyle w:val="ListParagraph"/>
        <w:numPr>
          <w:ilvl w:val="1"/>
          <w:numId w:val="2"/>
        </w:numPr>
        <w:rPr>
          <w:rFonts w:eastAsia="Red Hat Text" w:cs="Red Hat Text"/>
        </w:rPr>
      </w:pPr>
      <w:r w:rsidRPr="663038F0">
        <w:rPr>
          <w:rFonts w:eastAsia="Red Hat Text" w:cs="Red Hat Text"/>
          <w:b/>
          <w:bCs/>
        </w:rPr>
        <w:t>Ontology</w:t>
      </w:r>
      <w:r w:rsidRPr="663038F0">
        <w:rPr>
          <w:rFonts w:eastAsia="Red Hat Text" w:cs="Red Hat Text"/>
        </w:rPr>
        <w:t xml:space="preserve">: Define the nature of the problem they are investigating. Are they assuming an </w:t>
      </w:r>
      <w:r w:rsidRPr="663038F0">
        <w:rPr>
          <w:rFonts w:eastAsia="Red Hat Text" w:cs="Red Hat Text"/>
          <w:b/>
          <w:bCs/>
        </w:rPr>
        <w:t>objective reality</w:t>
      </w:r>
      <w:r w:rsidRPr="663038F0">
        <w:rPr>
          <w:rFonts w:eastAsia="Red Hat Text" w:cs="Red Hat Text"/>
        </w:rPr>
        <w:t xml:space="preserve"> (realism) or focusing on how human perception shapes the problem (constructivism)?</w:t>
      </w:r>
    </w:p>
    <w:p w14:paraId="74D48BD4" w14:textId="77777777" w:rsidR="00A33A54" w:rsidRDefault="00A33A54" w:rsidP="00A33A54">
      <w:pPr>
        <w:pStyle w:val="ListParagraph"/>
        <w:numPr>
          <w:ilvl w:val="1"/>
          <w:numId w:val="2"/>
        </w:numPr>
        <w:rPr>
          <w:rFonts w:eastAsia="Red Hat Text" w:cs="Red Hat Text"/>
        </w:rPr>
      </w:pPr>
      <w:r w:rsidRPr="663038F0">
        <w:rPr>
          <w:rFonts w:eastAsia="Red Hat Text" w:cs="Red Hat Text"/>
          <w:b/>
          <w:bCs/>
        </w:rPr>
        <w:t>Epistemology</w:t>
      </w:r>
      <w:r w:rsidRPr="663038F0">
        <w:rPr>
          <w:rFonts w:eastAsia="Red Hat Text" w:cs="Red Hat Text"/>
        </w:rPr>
        <w:t xml:space="preserve">: Decide how knowledge about the problem will be gained. Will they use </w:t>
      </w:r>
      <w:r w:rsidRPr="663038F0">
        <w:rPr>
          <w:rFonts w:eastAsia="Red Hat Text" w:cs="Red Hat Text"/>
          <w:b/>
          <w:bCs/>
        </w:rPr>
        <w:t>objective methods</w:t>
      </w:r>
      <w:r w:rsidRPr="663038F0">
        <w:rPr>
          <w:rFonts w:eastAsia="Red Hat Text" w:cs="Red Hat Text"/>
        </w:rPr>
        <w:t xml:space="preserve"> (positivism), or will they focus on </w:t>
      </w:r>
      <w:r w:rsidRPr="663038F0">
        <w:rPr>
          <w:rFonts w:eastAsia="Red Hat Text" w:cs="Red Hat Text"/>
          <w:b/>
          <w:bCs/>
        </w:rPr>
        <w:t>subjective interpretations</w:t>
      </w:r>
      <w:r w:rsidRPr="663038F0">
        <w:rPr>
          <w:rFonts w:eastAsia="Red Hat Text" w:cs="Red Hat Text"/>
        </w:rPr>
        <w:t xml:space="preserve"> (interpretivism)? They can also choose a </w:t>
      </w:r>
      <w:r w:rsidRPr="663038F0">
        <w:rPr>
          <w:rFonts w:eastAsia="Red Hat Text" w:cs="Red Hat Text"/>
          <w:b/>
          <w:bCs/>
        </w:rPr>
        <w:t>pragmatic</w:t>
      </w:r>
      <w:r w:rsidRPr="663038F0">
        <w:rPr>
          <w:rFonts w:eastAsia="Red Hat Text" w:cs="Red Hat Text"/>
        </w:rPr>
        <w:t xml:space="preserve"> approach that blends both.</w:t>
      </w:r>
    </w:p>
    <w:p w14:paraId="1905377C" w14:textId="77777777" w:rsidR="00A33A54" w:rsidRDefault="00A33A54" w:rsidP="00A33A54">
      <w:pPr>
        <w:pStyle w:val="ListParagraph"/>
        <w:numPr>
          <w:ilvl w:val="1"/>
          <w:numId w:val="2"/>
        </w:numPr>
        <w:rPr>
          <w:rFonts w:eastAsia="Red Hat Text" w:cs="Red Hat Text"/>
        </w:rPr>
      </w:pPr>
      <w:r w:rsidRPr="663038F0">
        <w:rPr>
          <w:rFonts w:eastAsia="Red Hat Text" w:cs="Red Hat Text"/>
          <w:b/>
          <w:bCs/>
        </w:rPr>
        <w:t>Axiology</w:t>
      </w:r>
      <w:r w:rsidRPr="663038F0">
        <w:rPr>
          <w:rFonts w:eastAsia="Red Hat Text" w:cs="Red Hat Text"/>
        </w:rPr>
        <w:t xml:space="preserve">: Identify the </w:t>
      </w:r>
      <w:r w:rsidRPr="663038F0">
        <w:rPr>
          <w:rFonts w:eastAsia="Red Hat Text" w:cs="Red Hat Text"/>
          <w:b/>
          <w:bCs/>
        </w:rPr>
        <w:t>values and ethical principles</w:t>
      </w:r>
      <w:r w:rsidRPr="663038F0">
        <w:rPr>
          <w:rFonts w:eastAsia="Red Hat Text" w:cs="Red Hat Text"/>
        </w:rPr>
        <w:t xml:space="preserve"> that should guide the research. What do they value most: </w:t>
      </w:r>
      <w:r w:rsidRPr="663038F0">
        <w:rPr>
          <w:rFonts w:eastAsia="Red Hat Text" w:cs="Red Hat Text"/>
          <w:b/>
          <w:bCs/>
        </w:rPr>
        <w:t>accuracy</w:t>
      </w:r>
      <w:r w:rsidRPr="663038F0">
        <w:rPr>
          <w:rFonts w:eastAsia="Red Hat Text" w:cs="Red Hat Text"/>
        </w:rPr>
        <w:t xml:space="preserve">, </w:t>
      </w:r>
      <w:r w:rsidRPr="663038F0">
        <w:rPr>
          <w:rFonts w:eastAsia="Red Hat Text" w:cs="Red Hat Text"/>
          <w:b/>
          <w:bCs/>
        </w:rPr>
        <w:t>fairness</w:t>
      </w:r>
      <w:r w:rsidRPr="663038F0">
        <w:rPr>
          <w:rFonts w:eastAsia="Red Hat Text" w:cs="Red Hat Text"/>
        </w:rPr>
        <w:t xml:space="preserve">, </w:t>
      </w:r>
      <w:r w:rsidRPr="663038F0">
        <w:rPr>
          <w:rFonts w:eastAsia="Red Hat Text" w:cs="Red Hat Text"/>
          <w:b/>
          <w:bCs/>
        </w:rPr>
        <w:t>transparency</w:t>
      </w:r>
      <w:r w:rsidRPr="663038F0">
        <w:rPr>
          <w:rFonts w:eastAsia="Red Hat Text" w:cs="Red Hat Text"/>
        </w:rPr>
        <w:t xml:space="preserve">, or </w:t>
      </w:r>
      <w:r w:rsidRPr="663038F0">
        <w:rPr>
          <w:rFonts w:eastAsia="Red Hat Text" w:cs="Red Hat Text"/>
          <w:b/>
          <w:bCs/>
        </w:rPr>
        <w:t>privacy</w:t>
      </w:r>
      <w:r w:rsidRPr="663038F0">
        <w:rPr>
          <w:rFonts w:eastAsia="Red Hat Text" w:cs="Red Hat Text"/>
        </w:rPr>
        <w:t>?</w:t>
      </w:r>
    </w:p>
    <w:p w14:paraId="782E4013" w14:textId="77777777" w:rsidR="00A33A54" w:rsidRDefault="00A33A54" w:rsidP="00A33A54">
      <w:pPr>
        <w:pStyle w:val="ListParagraph"/>
        <w:numPr>
          <w:ilvl w:val="1"/>
          <w:numId w:val="2"/>
        </w:numPr>
        <w:rPr>
          <w:rFonts w:eastAsia="Red Hat Text" w:cs="Red Hat Text"/>
        </w:rPr>
      </w:pPr>
      <w:r w:rsidRPr="663038F0">
        <w:rPr>
          <w:rFonts w:eastAsia="Red Hat Text" w:cs="Red Hat Text"/>
          <w:b/>
          <w:bCs/>
        </w:rPr>
        <w:lastRenderedPageBreak/>
        <w:t>Doxology</w:t>
      </w:r>
      <w:r w:rsidRPr="663038F0">
        <w:rPr>
          <w:rFonts w:eastAsia="Red Hat Text" w:cs="Red Hat Text"/>
        </w:rPr>
        <w:t xml:space="preserve">: Reflect on any </w:t>
      </w:r>
      <w:r w:rsidRPr="663038F0">
        <w:rPr>
          <w:rFonts w:eastAsia="Red Hat Text" w:cs="Red Hat Text"/>
          <w:b/>
          <w:bCs/>
        </w:rPr>
        <w:t>belief systems</w:t>
      </w:r>
      <w:r w:rsidRPr="663038F0">
        <w:rPr>
          <w:rFonts w:eastAsia="Red Hat Text" w:cs="Red Hat Text"/>
        </w:rPr>
        <w:t xml:space="preserve"> or </w:t>
      </w:r>
      <w:r w:rsidRPr="663038F0">
        <w:rPr>
          <w:rFonts w:eastAsia="Red Hat Text" w:cs="Red Hat Text"/>
          <w:b/>
          <w:bCs/>
        </w:rPr>
        <w:t>assumptions</w:t>
      </w:r>
      <w:r w:rsidRPr="663038F0">
        <w:rPr>
          <w:rFonts w:eastAsia="Red Hat Text" w:cs="Red Hat Text"/>
        </w:rPr>
        <w:t xml:space="preserve"> that might affect their approach to the problem. Are there </w:t>
      </w:r>
      <w:r w:rsidRPr="663038F0">
        <w:rPr>
          <w:rFonts w:eastAsia="Red Hat Text" w:cs="Red Hat Text"/>
          <w:b/>
          <w:bCs/>
        </w:rPr>
        <w:t>unexamined beliefs</w:t>
      </w:r>
      <w:r w:rsidRPr="663038F0">
        <w:rPr>
          <w:rFonts w:eastAsia="Red Hat Text" w:cs="Red Hat Text"/>
        </w:rPr>
        <w:t xml:space="preserve"> about the technology (e.g., data neutrality, algorithmic objectivity)?</w:t>
      </w:r>
    </w:p>
    <w:p w14:paraId="215D034D" w14:textId="77777777" w:rsidR="00A33A54" w:rsidRDefault="00A33A54" w:rsidP="00A33A54">
      <w:pPr>
        <w:pStyle w:val="ListParagraph"/>
        <w:numPr>
          <w:ilvl w:val="1"/>
          <w:numId w:val="2"/>
        </w:numPr>
        <w:rPr>
          <w:rFonts w:eastAsia="Red Hat Text" w:cs="Red Hat Text"/>
        </w:rPr>
      </w:pPr>
      <w:r w:rsidRPr="663038F0">
        <w:rPr>
          <w:rFonts w:eastAsia="Red Hat Text" w:cs="Red Hat Text"/>
          <w:b/>
          <w:bCs/>
        </w:rPr>
        <w:t>Methodology</w:t>
      </w:r>
      <w:r w:rsidRPr="663038F0">
        <w:rPr>
          <w:rFonts w:eastAsia="Red Hat Text" w:cs="Red Hat Text"/>
        </w:rPr>
        <w:t xml:space="preserve">: Based on the philosophical assumptions above, outline the </w:t>
      </w:r>
      <w:r w:rsidRPr="663038F0">
        <w:rPr>
          <w:rFonts w:eastAsia="Red Hat Text" w:cs="Red Hat Text"/>
          <w:b/>
          <w:bCs/>
        </w:rPr>
        <w:t>research methods</w:t>
      </w:r>
      <w:r w:rsidRPr="663038F0">
        <w:rPr>
          <w:rFonts w:eastAsia="Red Hat Text" w:cs="Red Hat Text"/>
        </w:rPr>
        <w:t xml:space="preserve"> they will use to gather and </w:t>
      </w:r>
      <w:proofErr w:type="spellStart"/>
      <w:r w:rsidRPr="663038F0">
        <w:rPr>
          <w:rFonts w:eastAsia="Red Hat Text" w:cs="Red Hat Text"/>
        </w:rPr>
        <w:t>analyze</w:t>
      </w:r>
      <w:proofErr w:type="spellEnd"/>
      <w:r w:rsidRPr="663038F0">
        <w:rPr>
          <w:rFonts w:eastAsia="Red Hat Text" w:cs="Red Hat Text"/>
        </w:rPr>
        <w:t xml:space="preserve"> data.</w:t>
      </w:r>
    </w:p>
    <w:p w14:paraId="0854781E" w14:textId="77777777" w:rsidR="00A33A54" w:rsidRDefault="00A33A54" w:rsidP="00A33A54">
      <w:pPr>
        <w:pStyle w:val="ListParagraph"/>
        <w:numPr>
          <w:ilvl w:val="0"/>
          <w:numId w:val="1"/>
        </w:numPr>
        <w:spacing w:before="240" w:after="240"/>
        <w:rPr>
          <w:rFonts w:eastAsia="Red Hat Text" w:cs="Red Hat Text"/>
        </w:rPr>
      </w:pPr>
      <w:r w:rsidRPr="663038F0">
        <w:rPr>
          <w:rFonts w:eastAsia="Red Hat Text" w:cs="Red Hat Text"/>
          <w:b/>
          <w:bCs/>
        </w:rPr>
        <w:t>Scenarios</w:t>
      </w:r>
      <w:r w:rsidRPr="663038F0">
        <w:rPr>
          <w:rFonts w:eastAsia="Red Hat Text" w:cs="Red Hat Text"/>
        </w:rPr>
        <w:t>:</w:t>
      </w:r>
    </w:p>
    <w:p w14:paraId="2B90D3E4" w14:textId="77777777" w:rsidR="00A33A54" w:rsidRPr="00371D20" w:rsidRDefault="00A33A54" w:rsidP="00A33A54">
      <w:pPr>
        <w:ind w:left="1080"/>
        <w:rPr>
          <w:rFonts w:eastAsia="Red Hat Text" w:cs="Red Hat Text"/>
        </w:rPr>
      </w:pPr>
      <w:r w:rsidRPr="00371D20">
        <w:rPr>
          <w:rFonts w:eastAsia="Red Hat Text" w:cs="Red Hat Text"/>
          <w:b/>
          <w:bCs/>
        </w:rPr>
        <w:t>Scenario 1 (CS)</w:t>
      </w:r>
      <w:r w:rsidRPr="00371D20">
        <w:rPr>
          <w:rFonts w:eastAsia="Red Hat Text" w:cs="Red Hat Text"/>
        </w:rPr>
        <w:t>: Develop an AI system to detect biased language in social media platforms.</w:t>
      </w:r>
    </w:p>
    <w:p w14:paraId="6E1DA61F" w14:textId="77777777" w:rsidR="00A33A54" w:rsidRPr="00DA27ED" w:rsidRDefault="00A33A54" w:rsidP="00A33A54">
      <w:pPr>
        <w:pStyle w:val="ListParagraph"/>
        <w:numPr>
          <w:ilvl w:val="2"/>
          <w:numId w:val="3"/>
        </w:numPr>
        <w:rPr>
          <w:rFonts w:eastAsia="Red Hat Text" w:cs="Red Hat Text"/>
        </w:rPr>
      </w:pPr>
      <w:r w:rsidRPr="00DA27ED">
        <w:rPr>
          <w:rFonts w:eastAsia="Red Hat Text" w:cs="Red Hat Text"/>
          <w:b/>
          <w:bCs/>
        </w:rPr>
        <w:t>Challenge</w:t>
      </w:r>
      <w:r w:rsidRPr="00DA27ED">
        <w:rPr>
          <w:rFonts w:eastAsia="Red Hat Text" w:cs="Red Hat Text"/>
        </w:rPr>
        <w:t>: How do you ensure the AI system is fair, unbiased, and aligned with societal values?</w:t>
      </w:r>
    </w:p>
    <w:p w14:paraId="027ADA5E" w14:textId="77777777" w:rsidR="00A33A54" w:rsidRPr="00371D20" w:rsidRDefault="00A33A54" w:rsidP="00A33A54">
      <w:pPr>
        <w:ind w:left="1080"/>
        <w:rPr>
          <w:rFonts w:eastAsia="Red Hat Text" w:cs="Red Hat Text"/>
        </w:rPr>
      </w:pPr>
      <w:r w:rsidRPr="00371D20">
        <w:rPr>
          <w:rFonts w:eastAsia="Red Hat Text" w:cs="Red Hat Text"/>
          <w:b/>
          <w:bCs/>
        </w:rPr>
        <w:t>Scenario 2 (DA)</w:t>
      </w:r>
      <w:r w:rsidRPr="00371D20">
        <w:rPr>
          <w:rFonts w:eastAsia="Red Hat Text" w:cs="Red Hat Text"/>
        </w:rPr>
        <w:t>: Create a predictive analytics model for hospital resource allocation during a pandemic.</w:t>
      </w:r>
    </w:p>
    <w:p w14:paraId="3E17F93A" w14:textId="77777777" w:rsidR="00A33A54" w:rsidRPr="00DA27ED" w:rsidRDefault="00A33A54" w:rsidP="00A33A54">
      <w:pPr>
        <w:pStyle w:val="ListParagraph"/>
        <w:numPr>
          <w:ilvl w:val="2"/>
          <w:numId w:val="3"/>
        </w:numPr>
        <w:rPr>
          <w:rFonts w:eastAsia="Red Hat Text" w:cs="Red Hat Text"/>
        </w:rPr>
      </w:pPr>
      <w:r w:rsidRPr="00DA27ED">
        <w:rPr>
          <w:rFonts w:eastAsia="Red Hat Text" w:cs="Red Hat Text"/>
          <w:b/>
          <w:bCs/>
        </w:rPr>
        <w:t>Challenge</w:t>
      </w:r>
      <w:r w:rsidRPr="00DA27ED">
        <w:rPr>
          <w:rFonts w:eastAsia="Red Hat Text" w:cs="Red Hat Text"/>
        </w:rPr>
        <w:t>: How do you balance the need for accurate predictions with ethical considerations regarding data privacy?</w:t>
      </w:r>
    </w:p>
    <w:p w14:paraId="38C0FEF0" w14:textId="77777777" w:rsidR="00A33A54" w:rsidRPr="00371D20" w:rsidRDefault="00A33A54" w:rsidP="00A33A54">
      <w:pPr>
        <w:ind w:left="1080"/>
        <w:rPr>
          <w:rFonts w:eastAsia="Red Hat Text" w:cs="Red Hat Text"/>
        </w:rPr>
      </w:pPr>
      <w:r w:rsidRPr="00371D20">
        <w:rPr>
          <w:rFonts w:eastAsia="Red Hat Text" w:cs="Red Hat Text"/>
          <w:b/>
          <w:bCs/>
        </w:rPr>
        <w:t>Scenario 3 (CY)</w:t>
      </w:r>
      <w:r w:rsidRPr="00371D20">
        <w:rPr>
          <w:rFonts w:eastAsia="Red Hat Text" w:cs="Red Hat Text"/>
        </w:rPr>
        <w:t>: Design a cybersecurity system to protect a government organization from insider threats.</w:t>
      </w:r>
    </w:p>
    <w:p w14:paraId="5F011800" w14:textId="77777777" w:rsidR="00A33A54" w:rsidRPr="00DA27ED" w:rsidRDefault="00A33A54" w:rsidP="00A33A54">
      <w:pPr>
        <w:pStyle w:val="ListParagraph"/>
        <w:numPr>
          <w:ilvl w:val="2"/>
          <w:numId w:val="3"/>
        </w:numPr>
        <w:rPr>
          <w:rFonts w:eastAsia="Red Hat Text" w:cs="Red Hat Text"/>
        </w:rPr>
      </w:pPr>
      <w:r w:rsidRPr="00DA27ED">
        <w:rPr>
          <w:rFonts w:eastAsia="Red Hat Text" w:cs="Red Hat Text"/>
          <w:b/>
          <w:bCs/>
        </w:rPr>
        <w:t>Challenge</w:t>
      </w:r>
      <w:r w:rsidRPr="00DA27ED">
        <w:rPr>
          <w:rFonts w:eastAsia="Red Hat Text" w:cs="Red Hat Text"/>
        </w:rPr>
        <w:t xml:space="preserve">: How do you model human </w:t>
      </w:r>
      <w:proofErr w:type="spellStart"/>
      <w:r w:rsidRPr="00DA27ED">
        <w:rPr>
          <w:rFonts w:eastAsia="Red Hat Text" w:cs="Red Hat Text"/>
        </w:rPr>
        <w:t>behavior</w:t>
      </w:r>
      <w:proofErr w:type="spellEnd"/>
      <w:r w:rsidRPr="00DA27ED">
        <w:rPr>
          <w:rFonts w:eastAsia="Red Hat Text" w:cs="Red Hat Text"/>
        </w:rPr>
        <w:t xml:space="preserve"> while ensuring the system doesn’t infringe on employees’ privacy rights?</w:t>
      </w:r>
    </w:p>
    <w:p w14:paraId="48029789" w14:textId="77777777" w:rsidR="00A33A54" w:rsidRDefault="00A33A54" w:rsidP="00A33A54"/>
    <w:p w14:paraId="267C2CF3" w14:textId="77777777" w:rsidR="00A33A54" w:rsidRDefault="00A33A54" w:rsidP="00A33A54">
      <w:pPr>
        <w:spacing w:before="240" w:after="240"/>
      </w:pPr>
      <w:r w:rsidRPr="663038F0">
        <w:rPr>
          <w:rFonts w:eastAsia="Red Hat Text" w:cs="Red Hat Text"/>
          <w:b/>
          <w:bCs/>
        </w:rPr>
        <w:t>3. Group Discussion and Analysis (</w:t>
      </w:r>
      <w:r>
        <w:rPr>
          <w:rFonts w:eastAsia="Red Hat Text" w:cs="Red Hat Text"/>
          <w:b/>
          <w:bCs/>
        </w:rPr>
        <w:t>2</w:t>
      </w:r>
      <w:r w:rsidRPr="663038F0">
        <w:rPr>
          <w:rFonts w:eastAsia="Red Hat Text" w:cs="Red Hat Text"/>
          <w:b/>
          <w:bCs/>
        </w:rPr>
        <w:t>0 minutes)</w:t>
      </w:r>
      <w:r w:rsidRPr="663038F0">
        <w:rPr>
          <w:rFonts w:eastAsia="Red Hat Text" w:cs="Red Hat Text"/>
        </w:rPr>
        <w:t>:</w:t>
      </w:r>
    </w:p>
    <w:p w14:paraId="04D53960" w14:textId="77777777" w:rsidR="00A33A54" w:rsidRDefault="00A33A54" w:rsidP="00A33A54">
      <w:pPr>
        <w:pStyle w:val="ListParagraph"/>
        <w:numPr>
          <w:ilvl w:val="0"/>
          <w:numId w:val="1"/>
        </w:numPr>
        <w:rPr>
          <w:rFonts w:eastAsia="Red Hat Text" w:cs="Red Hat Text"/>
        </w:rPr>
      </w:pPr>
      <w:r w:rsidRPr="663038F0">
        <w:rPr>
          <w:rFonts w:eastAsia="Red Hat Text" w:cs="Red Hat Text"/>
          <w:b/>
          <w:bCs/>
        </w:rPr>
        <w:t>Group Work</w:t>
      </w:r>
      <w:r w:rsidRPr="663038F0">
        <w:rPr>
          <w:rFonts w:eastAsia="Red Hat Text" w:cs="Red Hat Text"/>
        </w:rPr>
        <w:t xml:space="preserve">: Each group spends </w:t>
      </w:r>
      <w:r w:rsidRPr="663038F0">
        <w:rPr>
          <w:rFonts w:eastAsia="Red Hat Text" w:cs="Red Hat Text"/>
          <w:b/>
          <w:bCs/>
        </w:rPr>
        <w:t>10 minutes</w:t>
      </w:r>
      <w:r w:rsidRPr="663038F0">
        <w:rPr>
          <w:rFonts w:eastAsia="Red Hat Text" w:cs="Red Hat Text"/>
        </w:rPr>
        <w:t xml:space="preserve"> completing the worksheet, addressing the following for their scenario:</w:t>
      </w:r>
    </w:p>
    <w:p w14:paraId="0306DC37" w14:textId="77777777" w:rsidR="00A33A54" w:rsidRPr="00371D20" w:rsidRDefault="00A33A54" w:rsidP="00A33A54">
      <w:pPr>
        <w:ind w:left="1080"/>
        <w:rPr>
          <w:rFonts w:eastAsia="Red Hat Text" w:cs="Red Hat Text"/>
        </w:rPr>
      </w:pPr>
      <w:r w:rsidRPr="00371D20">
        <w:rPr>
          <w:rFonts w:eastAsia="Red Hat Text" w:cs="Red Hat Text"/>
          <w:b/>
          <w:bCs/>
        </w:rPr>
        <w:t>Ontology</w:t>
      </w:r>
      <w:r w:rsidRPr="00371D20">
        <w:rPr>
          <w:rFonts w:eastAsia="Red Hat Text" w:cs="Red Hat Text"/>
        </w:rPr>
        <w:t xml:space="preserve">: What assumptions are they making about the nature of the problem (e.g., is cybersecurity primarily a technical problem, or is it shaped by human </w:t>
      </w:r>
      <w:proofErr w:type="spellStart"/>
      <w:r w:rsidRPr="00371D20">
        <w:rPr>
          <w:rFonts w:eastAsia="Red Hat Text" w:cs="Red Hat Text"/>
        </w:rPr>
        <w:t>behavior</w:t>
      </w:r>
      <w:proofErr w:type="spellEnd"/>
      <w:r w:rsidRPr="00371D20">
        <w:rPr>
          <w:rFonts w:eastAsia="Red Hat Text" w:cs="Red Hat Text"/>
        </w:rPr>
        <w:t>)?</w:t>
      </w:r>
    </w:p>
    <w:p w14:paraId="393AD045" w14:textId="77777777" w:rsidR="00A33A54" w:rsidRPr="00371D20" w:rsidRDefault="00A33A54" w:rsidP="00A33A54">
      <w:pPr>
        <w:ind w:left="1080"/>
        <w:rPr>
          <w:rFonts w:eastAsia="Red Hat Text" w:cs="Red Hat Text"/>
        </w:rPr>
      </w:pPr>
      <w:r w:rsidRPr="00371D20">
        <w:rPr>
          <w:rFonts w:eastAsia="Red Hat Text" w:cs="Red Hat Text"/>
          <w:b/>
          <w:bCs/>
        </w:rPr>
        <w:t>Epistemology</w:t>
      </w:r>
      <w:r w:rsidRPr="00371D20">
        <w:rPr>
          <w:rFonts w:eastAsia="Red Hat Text" w:cs="Red Hat Text"/>
        </w:rPr>
        <w:t>: How will they collect knowledge (e.g., objective performance tests or qualitative interviews with users)?</w:t>
      </w:r>
    </w:p>
    <w:p w14:paraId="2054B9F1" w14:textId="77777777" w:rsidR="00A33A54" w:rsidRPr="00371D20" w:rsidRDefault="00A33A54" w:rsidP="00A33A54">
      <w:pPr>
        <w:ind w:left="1080"/>
        <w:rPr>
          <w:rFonts w:eastAsia="Red Hat Text" w:cs="Red Hat Text"/>
        </w:rPr>
      </w:pPr>
      <w:r w:rsidRPr="00371D20">
        <w:rPr>
          <w:rFonts w:eastAsia="Red Hat Text" w:cs="Red Hat Text"/>
          <w:b/>
          <w:bCs/>
        </w:rPr>
        <w:t>Axiology</w:t>
      </w:r>
      <w:r w:rsidRPr="00371D20">
        <w:rPr>
          <w:rFonts w:eastAsia="Red Hat Text" w:cs="Red Hat Text"/>
        </w:rPr>
        <w:t>: What ethical issues do they need to consider (e.g., bias, privacy, security, transparency)?</w:t>
      </w:r>
    </w:p>
    <w:p w14:paraId="6D6E18FB" w14:textId="77777777" w:rsidR="00A33A54" w:rsidRPr="00371D20" w:rsidRDefault="00A33A54" w:rsidP="00A33A54">
      <w:pPr>
        <w:ind w:left="1080"/>
        <w:rPr>
          <w:rFonts w:eastAsia="Red Hat Text" w:cs="Red Hat Text"/>
        </w:rPr>
      </w:pPr>
      <w:r w:rsidRPr="00371D20">
        <w:rPr>
          <w:rFonts w:eastAsia="Red Hat Text" w:cs="Red Hat Text"/>
          <w:b/>
          <w:bCs/>
        </w:rPr>
        <w:t>Doxology</w:t>
      </w:r>
      <w:r w:rsidRPr="00371D20">
        <w:rPr>
          <w:rFonts w:eastAsia="Red Hat Text" w:cs="Red Hat Text"/>
        </w:rPr>
        <w:t>: Are there any hidden beliefs affecting their approach (e.g., assumptions about data neutrality in AI, complete security in CY)?</w:t>
      </w:r>
    </w:p>
    <w:p w14:paraId="33C14B7F" w14:textId="77777777" w:rsidR="00A33A54" w:rsidRPr="00371D20" w:rsidRDefault="00A33A54" w:rsidP="00A33A54">
      <w:pPr>
        <w:ind w:left="1080"/>
        <w:rPr>
          <w:rFonts w:eastAsia="Red Hat Text" w:cs="Red Hat Text"/>
        </w:rPr>
      </w:pPr>
      <w:r w:rsidRPr="00371D20">
        <w:rPr>
          <w:rFonts w:eastAsia="Red Hat Text" w:cs="Red Hat Text"/>
          <w:b/>
          <w:bCs/>
        </w:rPr>
        <w:t>Methodology</w:t>
      </w:r>
      <w:r w:rsidRPr="00371D20">
        <w:rPr>
          <w:rFonts w:eastAsia="Red Hat Text" w:cs="Red Hat Text"/>
        </w:rPr>
        <w:t>: What specific research methods will they use (e.g., simulations, experiments, surveys)?</w:t>
      </w:r>
    </w:p>
    <w:p w14:paraId="197A19C9" w14:textId="77777777" w:rsidR="00A33A54" w:rsidRDefault="00A33A54" w:rsidP="00A33A54"/>
    <w:p w14:paraId="7C3BF4E7" w14:textId="77777777" w:rsidR="00A33A54" w:rsidRDefault="00A33A54" w:rsidP="00A33A54">
      <w:pPr>
        <w:spacing w:before="240" w:after="240"/>
      </w:pPr>
      <w:r w:rsidRPr="663038F0">
        <w:rPr>
          <w:rFonts w:eastAsia="Red Hat Text" w:cs="Red Hat Text"/>
          <w:b/>
          <w:bCs/>
        </w:rPr>
        <w:t>4. Group Presentation and Debrief (15 minutes)</w:t>
      </w:r>
      <w:r w:rsidRPr="663038F0">
        <w:rPr>
          <w:rFonts w:eastAsia="Red Hat Text" w:cs="Red Hat Text"/>
        </w:rPr>
        <w:t>:</w:t>
      </w:r>
    </w:p>
    <w:p w14:paraId="232F4DA9" w14:textId="77777777" w:rsidR="00A33A54" w:rsidRDefault="00A33A54" w:rsidP="00A33A54">
      <w:pPr>
        <w:pStyle w:val="ListParagraph"/>
        <w:numPr>
          <w:ilvl w:val="0"/>
          <w:numId w:val="1"/>
        </w:numPr>
        <w:spacing w:before="240" w:after="240"/>
        <w:rPr>
          <w:rFonts w:eastAsia="Red Hat Text" w:cs="Red Hat Text"/>
        </w:rPr>
      </w:pPr>
      <w:r w:rsidRPr="663038F0">
        <w:rPr>
          <w:rFonts w:eastAsia="Red Hat Text" w:cs="Red Hat Text"/>
        </w:rPr>
        <w:t xml:space="preserve">Each group presents their </w:t>
      </w:r>
      <w:r w:rsidRPr="663038F0">
        <w:rPr>
          <w:rFonts w:eastAsia="Red Hat Text" w:cs="Red Hat Text"/>
          <w:b/>
          <w:bCs/>
        </w:rPr>
        <w:t>research design</w:t>
      </w:r>
      <w:r w:rsidRPr="663038F0">
        <w:rPr>
          <w:rFonts w:eastAsia="Red Hat Text" w:cs="Red Hat Text"/>
        </w:rPr>
        <w:t xml:space="preserve"> (including ontology, epistemology, axiology, doxology, and methodology) to the class in </w:t>
      </w:r>
      <w:r w:rsidRPr="663038F0">
        <w:rPr>
          <w:rFonts w:eastAsia="Red Hat Text" w:cs="Red Hat Text"/>
          <w:b/>
          <w:bCs/>
        </w:rPr>
        <w:t>3-5 minutes</w:t>
      </w:r>
      <w:r w:rsidRPr="663038F0">
        <w:rPr>
          <w:rFonts w:eastAsia="Red Hat Text" w:cs="Red Hat Text"/>
        </w:rPr>
        <w:t>.</w:t>
      </w:r>
    </w:p>
    <w:p w14:paraId="68C31D17" w14:textId="77777777" w:rsidR="00A33A54" w:rsidRPr="00371D20" w:rsidRDefault="00A33A54" w:rsidP="00A33A54">
      <w:pPr>
        <w:ind w:left="1080"/>
        <w:rPr>
          <w:rFonts w:eastAsia="Red Hat Text" w:cs="Red Hat Text"/>
        </w:rPr>
      </w:pPr>
      <w:r w:rsidRPr="00371D20">
        <w:rPr>
          <w:rFonts w:eastAsia="Red Hat Text" w:cs="Red Hat Text"/>
          <w:b/>
          <w:bCs/>
        </w:rPr>
        <w:t>Focus on key decisions</w:t>
      </w:r>
      <w:r w:rsidRPr="00371D20">
        <w:rPr>
          <w:rFonts w:eastAsia="Red Hat Text" w:cs="Red Hat Text"/>
        </w:rPr>
        <w:t>: Why did they choose certain ontological or epistemological perspectives? What ethical principles guided their methodology?</w:t>
      </w:r>
    </w:p>
    <w:p w14:paraId="203FED40" w14:textId="77777777" w:rsidR="00A33A54" w:rsidRPr="00371D20" w:rsidRDefault="00A33A54" w:rsidP="00A33A54">
      <w:pPr>
        <w:ind w:left="1080"/>
        <w:rPr>
          <w:rFonts w:eastAsia="Red Hat Text" w:cs="Red Hat Text"/>
        </w:rPr>
      </w:pPr>
      <w:r w:rsidRPr="00371D20">
        <w:rPr>
          <w:rFonts w:eastAsia="Red Hat Text" w:cs="Red Hat Text"/>
          <w:b/>
          <w:bCs/>
        </w:rPr>
        <w:lastRenderedPageBreak/>
        <w:t>Reflection on Doxology</w:t>
      </w:r>
      <w:r w:rsidRPr="00371D20">
        <w:rPr>
          <w:rFonts w:eastAsia="Red Hat Text" w:cs="Red Hat Text"/>
        </w:rPr>
        <w:t>: Did they uncover any unexamined assumptions in their approach? How did they deal with these assumptions?</w:t>
      </w:r>
    </w:p>
    <w:p w14:paraId="4F7D6752" w14:textId="77777777" w:rsidR="00A33A54" w:rsidRPr="00371D20" w:rsidRDefault="00A33A54" w:rsidP="00A33A54">
      <w:pPr>
        <w:spacing w:before="240" w:after="240"/>
        <w:rPr>
          <w:rFonts w:eastAsia="Red Hat Text" w:cs="Red Hat Text"/>
        </w:rPr>
      </w:pPr>
      <w:r>
        <w:rPr>
          <w:rFonts w:eastAsia="Red Hat Text" w:cs="Red Hat Text"/>
          <w:b/>
          <w:bCs/>
        </w:rPr>
        <w:t>Plenary</w:t>
      </w:r>
      <w:r w:rsidRPr="00371D20">
        <w:rPr>
          <w:rFonts w:eastAsia="Red Hat Text" w:cs="Red Hat Text"/>
        </w:rPr>
        <w:t>:</w:t>
      </w:r>
    </w:p>
    <w:p w14:paraId="18F1A20A" w14:textId="77777777" w:rsidR="00A33A54" w:rsidRDefault="00A33A54" w:rsidP="00A33A54">
      <w:pPr>
        <w:pStyle w:val="ListParagraph"/>
        <w:numPr>
          <w:ilvl w:val="0"/>
          <w:numId w:val="1"/>
        </w:numPr>
        <w:rPr>
          <w:rFonts w:eastAsia="Red Hat Text" w:cs="Red Hat Text"/>
        </w:rPr>
      </w:pPr>
      <w:r w:rsidRPr="663038F0">
        <w:rPr>
          <w:rFonts w:eastAsia="Red Hat Text" w:cs="Red Hat Text"/>
        </w:rPr>
        <w:t>Highlight how different philosophical positions can lead to vastly different research designs, even for the same research problem.</w:t>
      </w:r>
    </w:p>
    <w:p w14:paraId="08E206AB" w14:textId="77777777" w:rsidR="00A33A54" w:rsidRDefault="00A33A54" w:rsidP="00A33A54">
      <w:pPr>
        <w:pStyle w:val="ListParagraph"/>
        <w:numPr>
          <w:ilvl w:val="0"/>
          <w:numId w:val="1"/>
        </w:numPr>
        <w:rPr>
          <w:rFonts w:eastAsia="Red Hat Text" w:cs="Red Hat Text"/>
        </w:rPr>
      </w:pPr>
      <w:r w:rsidRPr="663038F0">
        <w:rPr>
          <w:rFonts w:eastAsia="Red Hat Text" w:cs="Red Hat Text"/>
        </w:rPr>
        <w:t xml:space="preserve">Discuss the </w:t>
      </w:r>
      <w:r w:rsidRPr="663038F0">
        <w:rPr>
          <w:rFonts w:eastAsia="Red Hat Text" w:cs="Red Hat Text"/>
          <w:b/>
          <w:bCs/>
        </w:rPr>
        <w:t>strengths and weaknesses</w:t>
      </w:r>
      <w:r w:rsidRPr="663038F0">
        <w:rPr>
          <w:rFonts w:eastAsia="Red Hat Text" w:cs="Red Hat Text"/>
        </w:rPr>
        <w:t xml:space="preserve"> of the research approaches presented, especially regarding ethics (axiology) and hidden assumptions (doxology).</w:t>
      </w:r>
    </w:p>
    <w:p w14:paraId="622687F7" w14:textId="77777777" w:rsidR="00A33A54" w:rsidRDefault="00A33A54" w:rsidP="00A33A54">
      <w:pPr>
        <w:pStyle w:val="ListParagraph"/>
        <w:numPr>
          <w:ilvl w:val="0"/>
          <w:numId w:val="1"/>
        </w:numPr>
        <w:rPr>
          <w:rFonts w:eastAsia="Red Hat Text" w:cs="Red Hat Text"/>
        </w:rPr>
      </w:pPr>
      <w:r w:rsidRPr="663038F0">
        <w:rPr>
          <w:rFonts w:eastAsia="Red Hat Text" w:cs="Red Hat Text"/>
        </w:rPr>
        <w:t xml:space="preserve">Emphasize that there’s </w:t>
      </w:r>
      <w:r w:rsidRPr="663038F0">
        <w:rPr>
          <w:rFonts w:eastAsia="Red Hat Text" w:cs="Red Hat Text"/>
          <w:b/>
          <w:bCs/>
        </w:rPr>
        <w:t>no one-size-fits-all solution</w:t>
      </w:r>
      <w:r w:rsidRPr="663038F0">
        <w:rPr>
          <w:rFonts w:eastAsia="Red Hat Text" w:cs="Red Hat Text"/>
        </w:rPr>
        <w:t>—the key is aligning research methods with the philosophical assumptions relevant to the problem at hand.</w:t>
      </w:r>
    </w:p>
    <w:p w14:paraId="7B3AF142" w14:textId="77777777" w:rsidR="00A33A54" w:rsidRDefault="00A33A54" w:rsidP="00A33A54"/>
    <w:p w14:paraId="1F466BB6" w14:textId="77777777" w:rsidR="00A33A54" w:rsidRDefault="00A33A54" w:rsidP="00A33A54">
      <w:pPr>
        <w:pStyle w:val="Heading3"/>
        <w:spacing w:before="281" w:after="281"/>
      </w:pPr>
      <w:r w:rsidRPr="663038F0">
        <w:rPr>
          <w:rFonts w:ascii="Red Hat Text" w:eastAsia="Red Hat Text" w:hAnsi="Red Hat Text" w:cs="Red Hat Text"/>
          <w:b/>
          <w:bCs/>
          <w:sz w:val="28"/>
          <w:szCs w:val="28"/>
        </w:rPr>
        <w:t>Worksheet for Research Philosophy Challenge: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1838"/>
        <w:gridCol w:w="5670"/>
        <w:gridCol w:w="1507"/>
      </w:tblGrid>
      <w:tr w:rsidR="00A33A54" w14:paraId="2FE12D77" w14:textId="77777777" w:rsidTr="004E51ED">
        <w:trPr>
          <w:trHeight w:val="300"/>
        </w:trPr>
        <w:tc>
          <w:tcPr>
            <w:tcW w:w="1838" w:type="dxa"/>
          </w:tcPr>
          <w:p w14:paraId="6B9EECF9" w14:textId="77777777" w:rsidR="00A33A54" w:rsidRDefault="00A33A54" w:rsidP="004E51ED">
            <w:pPr>
              <w:jc w:val="left"/>
            </w:pPr>
            <w:r w:rsidRPr="663038F0">
              <w:rPr>
                <w:b/>
                <w:bCs/>
              </w:rPr>
              <w:t>Philosophical Element</w:t>
            </w:r>
          </w:p>
        </w:tc>
        <w:tc>
          <w:tcPr>
            <w:tcW w:w="5670" w:type="dxa"/>
          </w:tcPr>
          <w:p w14:paraId="4AF5EDB7" w14:textId="77777777" w:rsidR="00A33A54" w:rsidRDefault="00A33A54" w:rsidP="004E51ED">
            <w:pPr>
              <w:jc w:val="left"/>
            </w:pPr>
            <w:r w:rsidRPr="663038F0">
              <w:rPr>
                <w:b/>
                <w:bCs/>
              </w:rPr>
              <w:t>Questions to Address</w:t>
            </w:r>
          </w:p>
        </w:tc>
        <w:tc>
          <w:tcPr>
            <w:tcW w:w="1507" w:type="dxa"/>
          </w:tcPr>
          <w:p w14:paraId="57AD56A0" w14:textId="77777777" w:rsidR="00A33A54" w:rsidRDefault="00A33A54" w:rsidP="004E51ED">
            <w:pPr>
              <w:jc w:val="left"/>
            </w:pPr>
            <w:r w:rsidRPr="663038F0">
              <w:rPr>
                <w:b/>
                <w:bCs/>
              </w:rPr>
              <w:t>Group Responses</w:t>
            </w:r>
          </w:p>
        </w:tc>
      </w:tr>
      <w:tr w:rsidR="00A33A54" w14:paraId="28431AC6" w14:textId="77777777" w:rsidTr="004E51ED">
        <w:trPr>
          <w:trHeight w:val="300"/>
        </w:trPr>
        <w:tc>
          <w:tcPr>
            <w:tcW w:w="1838" w:type="dxa"/>
          </w:tcPr>
          <w:p w14:paraId="6C99F2F0" w14:textId="77777777" w:rsidR="00A33A54" w:rsidRDefault="00A33A54" w:rsidP="004E51ED">
            <w:pPr>
              <w:jc w:val="left"/>
            </w:pPr>
            <w:r w:rsidRPr="663038F0">
              <w:rPr>
                <w:b/>
                <w:bCs/>
              </w:rPr>
              <w:t>Ontology</w:t>
            </w:r>
          </w:p>
        </w:tc>
        <w:tc>
          <w:tcPr>
            <w:tcW w:w="5670" w:type="dxa"/>
          </w:tcPr>
          <w:p w14:paraId="6909D0AE" w14:textId="77777777" w:rsidR="00A33A54" w:rsidRDefault="00A33A54" w:rsidP="004E51ED">
            <w:pPr>
              <w:jc w:val="left"/>
            </w:pPr>
            <w:r>
              <w:t xml:space="preserve">- What is the nature of the problem being researched? </w:t>
            </w:r>
            <w:r>
              <w:br/>
              <w:t xml:space="preserve">- Is the problem viewed as </w:t>
            </w:r>
            <w:r w:rsidRPr="663038F0">
              <w:rPr>
                <w:b/>
                <w:bCs/>
              </w:rPr>
              <w:t>objective</w:t>
            </w:r>
            <w:r>
              <w:t xml:space="preserve"> (independent of human perception) or </w:t>
            </w:r>
            <w:r w:rsidRPr="663038F0">
              <w:rPr>
                <w:b/>
                <w:bCs/>
              </w:rPr>
              <w:t>constructed</w:t>
            </w:r>
            <w:r>
              <w:t xml:space="preserve"> by human interactions and perceptions?</w:t>
            </w:r>
          </w:p>
        </w:tc>
        <w:tc>
          <w:tcPr>
            <w:tcW w:w="1507" w:type="dxa"/>
          </w:tcPr>
          <w:p w14:paraId="389787D7" w14:textId="77777777" w:rsidR="00A33A54" w:rsidRDefault="00A33A54" w:rsidP="004E51ED">
            <w:pPr>
              <w:jc w:val="left"/>
            </w:pPr>
          </w:p>
        </w:tc>
      </w:tr>
      <w:tr w:rsidR="00A33A54" w14:paraId="06CBE892" w14:textId="77777777" w:rsidTr="004E51ED">
        <w:trPr>
          <w:trHeight w:val="300"/>
        </w:trPr>
        <w:tc>
          <w:tcPr>
            <w:tcW w:w="1838" w:type="dxa"/>
          </w:tcPr>
          <w:p w14:paraId="3166E556" w14:textId="77777777" w:rsidR="00A33A54" w:rsidRDefault="00A33A54" w:rsidP="004E51ED">
            <w:pPr>
              <w:jc w:val="left"/>
            </w:pPr>
            <w:r w:rsidRPr="663038F0">
              <w:rPr>
                <w:b/>
                <w:bCs/>
              </w:rPr>
              <w:t>Epistemology</w:t>
            </w:r>
          </w:p>
        </w:tc>
        <w:tc>
          <w:tcPr>
            <w:tcW w:w="5670" w:type="dxa"/>
          </w:tcPr>
          <w:p w14:paraId="5378F20D" w14:textId="77777777" w:rsidR="00A33A54" w:rsidRDefault="00A33A54" w:rsidP="004E51ED">
            <w:pPr>
              <w:jc w:val="left"/>
            </w:pPr>
            <w:r>
              <w:t xml:space="preserve">- How will knowledge about the problem be gathered? </w:t>
            </w:r>
            <w:r>
              <w:br/>
              <w:t xml:space="preserve">- Will you use </w:t>
            </w:r>
            <w:r w:rsidRPr="663038F0">
              <w:rPr>
                <w:b/>
                <w:bCs/>
              </w:rPr>
              <w:t>objective methods</w:t>
            </w:r>
            <w:r>
              <w:t xml:space="preserve"> (experiments, measurements) or </w:t>
            </w:r>
            <w:r w:rsidRPr="663038F0">
              <w:rPr>
                <w:b/>
                <w:bCs/>
              </w:rPr>
              <w:t>subjective methods</w:t>
            </w:r>
            <w:r>
              <w:t xml:space="preserve"> (interviews, surveys, qualitative research)?</w:t>
            </w:r>
          </w:p>
        </w:tc>
        <w:tc>
          <w:tcPr>
            <w:tcW w:w="1507" w:type="dxa"/>
          </w:tcPr>
          <w:p w14:paraId="61EAC672" w14:textId="77777777" w:rsidR="00A33A54" w:rsidRDefault="00A33A54" w:rsidP="004E51ED">
            <w:pPr>
              <w:jc w:val="left"/>
            </w:pPr>
          </w:p>
        </w:tc>
      </w:tr>
      <w:tr w:rsidR="00A33A54" w14:paraId="7C48207B" w14:textId="77777777" w:rsidTr="004E51ED">
        <w:trPr>
          <w:trHeight w:val="300"/>
        </w:trPr>
        <w:tc>
          <w:tcPr>
            <w:tcW w:w="1838" w:type="dxa"/>
          </w:tcPr>
          <w:p w14:paraId="57A5E4C1" w14:textId="77777777" w:rsidR="00A33A54" w:rsidRDefault="00A33A54" w:rsidP="004E51ED">
            <w:pPr>
              <w:jc w:val="left"/>
            </w:pPr>
            <w:r w:rsidRPr="663038F0">
              <w:rPr>
                <w:b/>
                <w:bCs/>
              </w:rPr>
              <w:t>Axiology</w:t>
            </w:r>
          </w:p>
        </w:tc>
        <w:tc>
          <w:tcPr>
            <w:tcW w:w="5670" w:type="dxa"/>
          </w:tcPr>
          <w:p w14:paraId="1245B767" w14:textId="77777777" w:rsidR="00A33A54" w:rsidRDefault="00A33A54" w:rsidP="004E51ED">
            <w:pPr>
              <w:jc w:val="left"/>
            </w:pPr>
            <w:r>
              <w:t xml:space="preserve">- What </w:t>
            </w:r>
            <w:r w:rsidRPr="663038F0">
              <w:rPr>
                <w:b/>
                <w:bCs/>
              </w:rPr>
              <w:t>values and ethics</w:t>
            </w:r>
            <w:r>
              <w:t xml:space="preserve"> will guide your research? </w:t>
            </w:r>
            <w:r>
              <w:br/>
              <w:t xml:space="preserve">- Are you prioritizing </w:t>
            </w:r>
            <w:r w:rsidRPr="663038F0">
              <w:rPr>
                <w:b/>
                <w:bCs/>
              </w:rPr>
              <w:t>fairness</w:t>
            </w:r>
            <w:r>
              <w:t xml:space="preserve">, </w:t>
            </w:r>
            <w:r w:rsidRPr="663038F0">
              <w:rPr>
                <w:b/>
                <w:bCs/>
              </w:rPr>
              <w:t>accuracy</w:t>
            </w:r>
            <w:r>
              <w:t xml:space="preserve">, </w:t>
            </w:r>
            <w:r w:rsidRPr="663038F0">
              <w:rPr>
                <w:b/>
                <w:bCs/>
              </w:rPr>
              <w:t>privacy</w:t>
            </w:r>
            <w:r>
              <w:t xml:space="preserve">, </w:t>
            </w:r>
            <w:r w:rsidRPr="663038F0">
              <w:rPr>
                <w:b/>
                <w:bCs/>
              </w:rPr>
              <w:t>transparency</w:t>
            </w:r>
            <w:r>
              <w:t>, or other ethical concerns in your design?</w:t>
            </w:r>
          </w:p>
        </w:tc>
        <w:tc>
          <w:tcPr>
            <w:tcW w:w="1507" w:type="dxa"/>
          </w:tcPr>
          <w:p w14:paraId="1799A47D" w14:textId="77777777" w:rsidR="00A33A54" w:rsidRDefault="00A33A54" w:rsidP="004E51ED">
            <w:pPr>
              <w:jc w:val="left"/>
            </w:pPr>
          </w:p>
        </w:tc>
      </w:tr>
      <w:tr w:rsidR="00A33A54" w14:paraId="4E9D9789" w14:textId="77777777" w:rsidTr="004E51ED">
        <w:trPr>
          <w:trHeight w:val="300"/>
        </w:trPr>
        <w:tc>
          <w:tcPr>
            <w:tcW w:w="1838" w:type="dxa"/>
          </w:tcPr>
          <w:p w14:paraId="7612FD0D" w14:textId="77777777" w:rsidR="00A33A54" w:rsidRDefault="00A33A54" w:rsidP="004E51ED">
            <w:pPr>
              <w:jc w:val="left"/>
            </w:pPr>
            <w:r w:rsidRPr="663038F0">
              <w:rPr>
                <w:b/>
                <w:bCs/>
              </w:rPr>
              <w:t>Doxology</w:t>
            </w:r>
          </w:p>
        </w:tc>
        <w:tc>
          <w:tcPr>
            <w:tcW w:w="5670" w:type="dxa"/>
          </w:tcPr>
          <w:p w14:paraId="5182CAFE" w14:textId="77777777" w:rsidR="00A33A54" w:rsidRDefault="00A33A54" w:rsidP="004E51ED">
            <w:pPr>
              <w:jc w:val="left"/>
            </w:pPr>
            <w:r>
              <w:t xml:space="preserve">- Are there any </w:t>
            </w:r>
            <w:r w:rsidRPr="663038F0">
              <w:rPr>
                <w:b/>
                <w:bCs/>
              </w:rPr>
              <w:t>hidden beliefs or assumptions</w:t>
            </w:r>
            <w:r>
              <w:t xml:space="preserve"> that might influence your approach to this problem? </w:t>
            </w:r>
            <w:r>
              <w:br/>
              <w:t>- How do these assumptions shape your perspective?</w:t>
            </w:r>
          </w:p>
        </w:tc>
        <w:tc>
          <w:tcPr>
            <w:tcW w:w="1507" w:type="dxa"/>
          </w:tcPr>
          <w:p w14:paraId="21B24213" w14:textId="77777777" w:rsidR="00A33A54" w:rsidRDefault="00A33A54" w:rsidP="004E51ED">
            <w:pPr>
              <w:jc w:val="left"/>
            </w:pPr>
          </w:p>
        </w:tc>
      </w:tr>
      <w:tr w:rsidR="00A33A54" w14:paraId="3280B264" w14:textId="77777777" w:rsidTr="004E51ED">
        <w:trPr>
          <w:trHeight w:val="300"/>
        </w:trPr>
        <w:tc>
          <w:tcPr>
            <w:tcW w:w="1838" w:type="dxa"/>
          </w:tcPr>
          <w:p w14:paraId="0ECB4B4C" w14:textId="77777777" w:rsidR="00A33A54" w:rsidRDefault="00A33A54" w:rsidP="004E51ED">
            <w:pPr>
              <w:jc w:val="left"/>
            </w:pPr>
            <w:r w:rsidRPr="663038F0">
              <w:rPr>
                <w:b/>
                <w:bCs/>
              </w:rPr>
              <w:t>Methodology</w:t>
            </w:r>
          </w:p>
        </w:tc>
        <w:tc>
          <w:tcPr>
            <w:tcW w:w="5670" w:type="dxa"/>
          </w:tcPr>
          <w:p w14:paraId="281464FF" w14:textId="77777777" w:rsidR="00A33A54" w:rsidRDefault="00A33A54" w:rsidP="004E51ED">
            <w:pPr>
              <w:jc w:val="left"/>
            </w:pPr>
            <w:r>
              <w:t xml:space="preserve">- Based on the above, what </w:t>
            </w:r>
            <w:r w:rsidRPr="663038F0">
              <w:rPr>
                <w:b/>
                <w:bCs/>
              </w:rPr>
              <w:t>research methods</w:t>
            </w:r>
            <w:r>
              <w:t xml:space="preserve"> will you use to collect and </w:t>
            </w:r>
            <w:proofErr w:type="spellStart"/>
            <w:r>
              <w:t>analyze</w:t>
            </w:r>
            <w:proofErr w:type="spellEnd"/>
            <w:r>
              <w:t xml:space="preserve"> data? </w:t>
            </w:r>
            <w:r>
              <w:br/>
              <w:t xml:space="preserve">- How do these methods align with your </w:t>
            </w:r>
            <w:r w:rsidRPr="663038F0">
              <w:rPr>
                <w:b/>
                <w:bCs/>
              </w:rPr>
              <w:t>ontological</w:t>
            </w:r>
            <w:r>
              <w:t xml:space="preserve"> and </w:t>
            </w:r>
            <w:r w:rsidRPr="663038F0">
              <w:rPr>
                <w:b/>
                <w:bCs/>
              </w:rPr>
              <w:t>epistemological</w:t>
            </w:r>
            <w:r>
              <w:t xml:space="preserve"> assumptions?</w:t>
            </w:r>
          </w:p>
        </w:tc>
        <w:tc>
          <w:tcPr>
            <w:tcW w:w="1507" w:type="dxa"/>
          </w:tcPr>
          <w:p w14:paraId="317361EE" w14:textId="77777777" w:rsidR="00A33A54" w:rsidRDefault="00A33A54" w:rsidP="004E51ED">
            <w:pPr>
              <w:jc w:val="left"/>
            </w:pPr>
          </w:p>
        </w:tc>
      </w:tr>
    </w:tbl>
    <w:p w14:paraId="0E487262" w14:textId="77777777" w:rsidR="00A33A54" w:rsidRDefault="00A33A54" w:rsidP="00A33A54"/>
    <w:p w14:paraId="0C58DB18" w14:textId="77777777" w:rsidR="00A33A54" w:rsidRDefault="00A33A54" w:rsidP="00A33A54">
      <w:pPr>
        <w:pStyle w:val="Heading3"/>
        <w:spacing w:before="281" w:after="281"/>
      </w:pPr>
      <w:r>
        <w:rPr>
          <w:rFonts w:ascii="Red Hat Text" w:eastAsia="Red Hat Text" w:hAnsi="Red Hat Text" w:cs="Red Hat Text"/>
          <w:b/>
          <w:bCs/>
          <w:sz w:val="28"/>
          <w:szCs w:val="28"/>
        </w:rPr>
        <w:t>SCL</w:t>
      </w:r>
      <w:r w:rsidRPr="663038F0">
        <w:rPr>
          <w:rFonts w:ascii="Red Hat Text" w:eastAsia="Red Hat Text" w:hAnsi="Red Hat Text" w:cs="Red Hat Text"/>
          <w:b/>
          <w:bCs/>
          <w:sz w:val="28"/>
          <w:szCs w:val="28"/>
        </w:rPr>
        <w:t>:</w:t>
      </w:r>
    </w:p>
    <w:p w14:paraId="47D9D1C1" w14:textId="77777777" w:rsidR="00A33A54" w:rsidRDefault="00A33A54" w:rsidP="00A33A54">
      <w:pPr>
        <w:pStyle w:val="ListParagraph"/>
        <w:numPr>
          <w:ilvl w:val="0"/>
          <w:numId w:val="1"/>
        </w:numPr>
        <w:rPr>
          <w:rFonts w:eastAsia="Red Hat Text" w:cs="Red Hat Text"/>
        </w:rPr>
      </w:pPr>
      <w:r w:rsidRPr="663038F0">
        <w:rPr>
          <w:rFonts w:eastAsia="Red Hat Text" w:cs="Red Hat Text"/>
        </w:rPr>
        <w:t xml:space="preserve">For a follow-up assignment, ask students to </w:t>
      </w:r>
      <w:r w:rsidRPr="663038F0">
        <w:rPr>
          <w:rFonts w:eastAsia="Red Hat Text" w:cs="Red Hat Text"/>
          <w:b/>
          <w:bCs/>
        </w:rPr>
        <w:t>draft their own research proposal</w:t>
      </w:r>
      <w:r w:rsidRPr="663038F0">
        <w:rPr>
          <w:rFonts w:eastAsia="Red Hat Text" w:cs="Red Hat Text"/>
        </w:rPr>
        <w:t xml:space="preserve">, using this integrated approach. They should outline the ontology, epistemology, axiology, doxology, and methodology of their proposed research in </w:t>
      </w:r>
      <w:r w:rsidRPr="663038F0">
        <w:rPr>
          <w:rFonts w:eastAsia="Red Hat Text" w:cs="Red Hat Text"/>
          <w:b/>
          <w:bCs/>
        </w:rPr>
        <w:t>CS</w:t>
      </w:r>
      <w:r w:rsidRPr="663038F0">
        <w:rPr>
          <w:rFonts w:eastAsia="Red Hat Text" w:cs="Red Hat Text"/>
        </w:rPr>
        <w:t xml:space="preserve">, </w:t>
      </w:r>
      <w:r w:rsidRPr="663038F0">
        <w:rPr>
          <w:rFonts w:eastAsia="Red Hat Text" w:cs="Red Hat Text"/>
          <w:b/>
          <w:bCs/>
        </w:rPr>
        <w:t>DA</w:t>
      </w:r>
      <w:r w:rsidRPr="663038F0">
        <w:rPr>
          <w:rFonts w:eastAsia="Red Hat Text" w:cs="Red Hat Text"/>
        </w:rPr>
        <w:t xml:space="preserve">, or </w:t>
      </w:r>
      <w:r w:rsidRPr="663038F0">
        <w:rPr>
          <w:rFonts w:eastAsia="Red Hat Text" w:cs="Red Hat Text"/>
          <w:b/>
          <w:bCs/>
        </w:rPr>
        <w:t>CY</w:t>
      </w:r>
      <w:r w:rsidRPr="663038F0">
        <w:rPr>
          <w:rFonts w:eastAsia="Red Hat Text" w:cs="Red Hat Text"/>
        </w:rPr>
        <w:t>.</w:t>
      </w:r>
    </w:p>
    <w:p w14:paraId="0A50AF22" w14:textId="77777777" w:rsidR="00A33A54" w:rsidRDefault="00A33A54" w:rsidP="00A33A54"/>
    <w:p w14:paraId="545B72E8" w14:textId="77777777" w:rsidR="00A33A54" w:rsidRDefault="00A33A54" w:rsidP="00A33A54">
      <w:pPr>
        <w:pStyle w:val="Heading3"/>
        <w:spacing w:before="281" w:after="281"/>
      </w:pPr>
      <w:r>
        <w:rPr>
          <w:rFonts w:ascii="Red Hat Text" w:eastAsia="Red Hat Text" w:hAnsi="Red Hat Text" w:cs="Red Hat Text"/>
          <w:b/>
          <w:bCs/>
          <w:sz w:val="28"/>
          <w:szCs w:val="28"/>
        </w:rPr>
        <w:lastRenderedPageBreak/>
        <w:t>Potential Outcomes</w:t>
      </w:r>
      <w:r w:rsidRPr="663038F0">
        <w:rPr>
          <w:rFonts w:ascii="Red Hat Text" w:eastAsia="Red Hat Text" w:hAnsi="Red Hat Text" w:cs="Red Hat Text"/>
          <w:b/>
          <w:bCs/>
          <w:sz w:val="28"/>
          <w:szCs w:val="28"/>
        </w:rPr>
        <w:t>:</w:t>
      </w:r>
    </w:p>
    <w:p w14:paraId="53541A07" w14:textId="77777777" w:rsidR="00A33A54" w:rsidRDefault="00A33A54" w:rsidP="00A33A54">
      <w:pPr>
        <w:pStyle w:val="ListParagraph"/>
        <w:numPr>
          <w:ilvl w:val="0"/>
          <w:numId w:val="1"/>
        </w:numPr>
        <w:rPr>
          <w:rFonts w:eastAsia="Red Hat Text" w:cs="Red Hat Text"/>
        </w:rPr>
      </w:pPr>
      <w:r w:rsidRPr="663038F0">
        <w:rPr>
          <w:rFonts w:eastAsia="Red Hat Text" w:cs="Red Hat Text"/>
        </w:rPr>
        <w:t xml:space="preserve">Students will gain a comprehensive understanding of how </w:t>
      </w:r>
      <w:r w:rsidRPr="663038F0">
        <w:rPr>
          <w:rFonts w:eastAsia="Red Hat Text" w:cs="Red Hat Text"/>
          <w:b/>
          <w:bCs/>
        </w:rPr>
        <w:t>philosophical perspectives</w:t>
      </w:r>
      <w:r w:rsidRPr="663038F0">
        <w:rPr>
          <w:rFonts w:eastAsia="Red Hat Text" w:cs="Red Hat Text"/>
        </w:rPr>
        <w:t xml:space="preserve"> shape research.</w:t>
      </w:r>
    </w:p>
    <w:p w14:paraId="5C776006" w14:textId="77777777" w:rsidR="00A33A54" w:rsidRDefault="00A33A54" w:rsidP="00A33A54">
      <w:pPr>
        <w:pStyle w:val="ListParagraph"/>
        <w:numPr>
          <w:ilvl w:val="0"/>
          <w:numId w:val="1"/>
        </w:numPr>
        <w:rPr>
          <w:rFonts w:eastAsia="Red Hat Text" w:cs="Red Hat Text"/>
        </w:rPr>
      </w:pPr>
      <w:r w:rsidRPr="663038F0">
        <w:rPr>
          <w:rFonts w:eastAsia="Red Hat Text" w:cs="Red Hat Text"/>
        </w:rPr>
        <w:t xml:space="preserve">They will develop skills in aligning their </w:t>
      </w:r>
      <w:r w:rsidRPr="663038F0">
        <w:rPr>
          <w:rFonts w:eastAsia="Red Hat Text" w:cs="Red Hat Text"/>
          <w:b/>
          <w:bCs/>
        </w:rPr>
        <w:t>research methodology</w:t>
      </w:r>
      <w:r w:rsidRPr="663038F0">
        <w:rPr>
          <w:rFonts w:eastAsia="Red Hat Text" w:cs="Red Hat Text"/>
        </w:rPr>
        <w:t xml:space="preserve"> with their </w:t>
      </w:r>
      <w:r w:rsidRPr="663038F0">
        <w:rPr>
          <w:rFonts w:eastAsia="Red Hat Text" w:cs="Red Hat Text"/>
          <w:b/>
          <w:bCs/>
        </w:rPr>
        <w:t>ontological, epistemological, and ethical assumptions</w:t>
      </w:r>
      <w:r w:rsidRPr="663038F0">
        <w:rPr>
          <w:rFonts w:eastAsia="Red Hat Text" w:cs="Red Hat Text"/>
        </w:rPr>
        <w:t>.</w:t>
      </w:r>
    </w:p>
    <w:p w14:paraId="6AABAC14" w14:textId="77777777" w:rsidR="00A33A54" w:rsidRDefault="00A33A54" w:rsidP="00A33A54">
      <w:pPr>
        <w:pStyle w:val="ListParagraph"/>
        <w:numPr>
          <w:ilvl w:val="0"/>
          <w:numId w:val="1"/>
        </w:numPr>
        <w:rPr>
          <w:rFonts w:eastAsia="Red Hat Text" w:cs="Red Hat Text"/>
        </w:rPr>
      </w:pPr>
      <w:r w:rsidRPr="663038F0">
        <w:rPr>
          <w:rFonts w:eastAsia="Red Hat Text" w:cs="Red Hat Text"/>
        </w:rPr>
        <w:t xml:space="preserve">This activity encourages students to </w:t>
      </w:r>
      <w:r w:rsidRPr="663038F0">
        <w:rPr>
          <w:rFonts w:eastAsia="Red Hat Text" w:cs="Red Hat Text"/>
          <w:b/>
          <w:bCs/>
        </w:rPr>
        <w:t>think critically</w:t>
      </w:r>
      <w:r w:rsidRPr="663038F0">
        <w:rPr>
          <w:rFonts w:eastAsia="Red Hat Text" w:cs="Red Hat Text"/>
        </w:rPr>
        <w:t xml:space="preserve"> about the assumptions guiding their work and to address </w:t>
      </w:r>
      <w:r w:rsidRPr="663038F0">
        <w:rPr>
          <w:rFonts w:eastAsia="Red Hat Text" w:cs="Red Hat Text"/>
          <w:b/>
          <w:bCs/>
        </w:rPr>
        <w:t>ethical concerns</w:t>
      </w:r>
      <w:r w:rsidRPr="663038F0">
        <w:rPr>
          <w:rFonts w:eastAsia="Red Hat Text" w:cs="Red Hat Text"/>
        </w:rPr>
        <w:t xml:space="preserve"> proactively.</w:t>
      </w:r>
    </w:p>
    <w:p w14:paraId="374A3DB9" w14:textId="77777777" w:rsidR="00A33A54" w:rsidRDefault="00A33A54"/>
    <w:sectPr w:rsidR="00A33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ed Hat Text">
    <w:panose1 w:val="02010503040201060303"/>
    <w:charset w:val="00"/>
    <w:family w:val="modern"/>
    <w:notTrueType/>
    <w:pitch w:val="variable"/>
    <w:sig w:usb0="00000007" w:usb1="00000001" w:usb2="00000000" w:usb3="00000000" w:csb0="00000093" w:csb1="00000000"/>
  </w:font>
  <w:font w:name="Red Hat Display">
    <w:panose1 w:val="02010503040201060303"/>
    <w:charset w:val="00"/>
    <w:family w:val="modern"/>
    <w:notTrueType/>
    <w:pitch w:val="variable"/>
    <w:sig w:usb0="00000007" w:usb1="00000001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DA6089"/>
    <w:multiLevelType w:val="hybridMultilevel"/>
    <w:tmpl w:val="C7AED04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01555"/>
    <w:multiLevelType w:val="hybridMultilevel"/>
    <w:tmpl w:val="1C46277C"/>
    <w:lvl w:ilvl="0" w:tplc="6900BC7E">
      <w:start w:val="1"/>
      <w:numFmt w:val="bullet"/>
      <w:lvlText w:val=""/>
      <w:lvlJc w:val="left"/>
      <w:pPr>
        <w:ind w:left="720" w:hanging="360"/>
      </w:pPr>
      <w:rPr>
        <w:rFonts w:ascii="Wingdings 2" w:hAnsi="Wingdings 2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CDE15"/>
    <w:multiLevelType w:val="hybridMultilevel"/>
    <w:tmpl w:val="5A48044A"/>
    <w:lvl w:ilvl="0" w:tplc="09B83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B47A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603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22F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FAF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F673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DC3C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6D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D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860AB"/>
    <w:multiLevelType w:val="hybridMultilevel"/>
    <w:tmpl w:val="A170C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70E35"/>
    <w:multiLevelType w:val="multilevel"/>
    <w:tmpl w:val="8646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6444C"/>
    <w:multiLevelType w:val="hybridMultilevel"/>
    <w:tmpl w:val="A5C28A70"/>
    <w:lvl w:ilvl="0" w:tplc="4F9C70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FCA4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2497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DA39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10F0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BB80E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B0F3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D88C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3254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400FB"/>
    <w:multiLevelType w:val="multilevel"/>
    <w:tmpl w:val="97BC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D6256"/>
    <w:multiLevelType w:val="hybridMultilevel"/>
    <w:tmpl w:val="6318EFB2"/>
    <w:lvl w:ilvl="0" w:tplc="08002C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B34167"/>
    <w:multiLevelType w:val="hybridMultilevel"/>
    <w:tmpl w:val="AD88A862"/>
    <w:lvl w:ilvl="0" w:tplc="6AB65C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FA447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047B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462E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8CD1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2CEE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E08E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3605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4441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2F2440"/>
    <w:multiLevelType w:val="hybridMultilevel"/>
    <w:tmpl w:val="C0480E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3357C7"/>
    <w:multiLevelType w:val="hybridMultilevel"/>
    <w:tmpl w:val="7FC0882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4C4548"/>
    <w:multiLevelType w:val="hybridMultilevel"/>
    <w:tmpl w:val="B69AA2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23961730">
    <w:abstractNumId w:val="2"/>
  </w:num>
  <w:num w:numId="2" w16cid:durableId="1206870582">
    <w:abstractNumId w:val="6"/>
  </w:num>
  <w:num w:numId="3" w16cid:durableId="1693145274">
    <w:abstractNumId w:val="1"/>
  </w:num>
  <w:num w:numId="4" w16cid:durableId="1336809608">
    <w:abstractNumId w:val="11"/>
  </w:num>
  <w:num w:numId="5" w16cid:durableId="1334455689">
    <w:abstractNumId w:val="4"/>
  </w:num>
  <w:num w:numId="6" w16cid:durableId="375129774">
    <w:abstractNumId w:val="5"/>
  </w:num>
  <w:num w:numId="7" w16cid:durableId="9644856">
    <w:abstractNumId w:val="10"/>
  </w:num>
  <w:num w:numId="8" w16cid:durableId="825899764">
    <w:abstractNumId w:val="8"/>
  </w:num>
  <w:num w:numId="9" w16cid:durableId="413362718">
    <w:abstractNumId w:val="9"/>
  </w:num>
  <w:num w:numId="10" w16cid:durableId="759369347">
    <w:abstractNumId w:val="0"/>
  </w:num>
  <w:num w:numId="11" w16cid:durableId="425616570">
    <w:abstractNumId w:val="7"/>
  </w:num>
  <w:num w:numId="12" w16cid:durableId="167645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linkStyl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54"/>
    <w:rsid w:val="00A33A54"/>
    <w:rsid w:val="00AE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6355"/>
  <w15:chartTrackingRefBased/>
  <w15:docId w15:val="{5CCCBB6A-F78C-442F-A90A-BA1BD024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A54"/>
    <w:pPr>
      <w:spacing w:after="0" w:line="288" w:lineRule="auto"/>
      <w:jc w:val="both"/>
    </w:pPr>
    <w:rPr>
      <w:rFonts w:ascii="Red Hat Text" w:eastAsia="Times New Roman" w:hAnsi="Red Hat Text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A54"/>
    <w:pPr>
      <w:keepNext/>
      <w:keepLines/>
      <w:spacing w:before="360" w:after="40" w:line="240" w:lineRule="auto"/>
      <w:outlineLvl w:val="0"/>
    </w:pPr>
    <w:rPr>
      <w:rFonts w:ascii="Red Hat Display" w:eastAsia="SimSun" w:hAnsi="Red Hat Display"/>
      <w:color w:val="53813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A54"/>
    <w:pPr>
      <w:keepNext/>
      <w:keepLines/>
      <w:spacing w:before="80" w:line="240" w:lineRule="auto"/>
      <w:outlineLvl w:val="1"/>
    </w:pPr>
    <w:rPr>
      <w:rFonts w:ascii="Red Hat Display" w:eastAsia="SimSun" w:hAnsi="Red Hat Display"/>
      <w:color w:val="53813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A54"/>
    <w:pPr>
      <w:keepNext/>
      <w:keepLines/>
      <w:spacing w:before="80" w:line="240" w:lineRule="auto"/>
      <w:outlineLvl w:val="2"/>
    </w:pPr>
    <w:rPr>
      <w:rFonts w:ascii="Calibri Light" w:eastAsia="SimSun" w:hAnsi="Calibri Light"/>
      <w:color w:val="53813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A54"/>
    <w:pPr>
      <w:keepNext/>
      <w:keepLines/>
      <w:spacing w:before="80"/>
      <w:outlineLvl w:val="3"/>
    </w:pPr>
    <w:rPr>
      <w:rFonts w:ascii="Calibri Light" w:eastAsia="SimSun" w:hAnsi="Calibri Light"/>
      <w:color w:val="70AD47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A54"/>
    <w:pPr>
      <w:keepNext/>
      <w:keepLines/>
      <w:spacing w:before="40"/>
      <w:outlineLvl w:val="4"/>
    </w:pPr>
    <w:rPr>
      <w:rFonts w:ascii="Calibri Light" w:eastAsia="SimSun" w:hAnsi="Calibri Light"/>
      <w:i/>
      <w:iCs/>
      <w:color w:val="70AD47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A54"/>
    <w:pPr>
      <w:keepNext/>
      <w:keepLines/>
      <w:spacing w:before="40"/>
      <w:outlineLvl w:val="5"/>
    </w:pPr>
    <w:rPr>
      <w:rFonts w:ascii="Calibri Light" w:eastAsia="SimSun" w:hAnsi="Calibri Light"/>
      <w:color w:val="70AD47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A54"/>
    <w:pPr>
      <w:keepNext/>
      <w:keepLines/>
      <w:spacing w:before="40"/>
      <w:outlineLvl w:val="6"/>
    </w:pPr>
    <w:rPr>
      <w:rFonts w:ascii="Calibri Light" w:eastAsia="SimSun" w:hAnsi="Calibri Light"/>
      <w:b/>
      <w:bCs/>
      <w:color w:val="70AD47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A54"/>
    <w:pPr>
      <w:keepNext/>
      <w:keepLines/>
      <w:spacing w:before="40"/>
      <w:outlineLvl w:val="7"/>
    </w:pPr>
    <w:rPr>
      <w:rFonts w:ascii="Calibri Light" w:eastAsia="SimSun" w:hAnsi="Calibri Light"/>
      <w:b/>
      <w:bCs/>
      <w:i/>
      <w:iCs/>
      <w:color w:val="70AD4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A54"/>
    <w:pPr>
      <w:keepNext/>
      <w:keepLines/>
      <w:spacing w:before="40"/>
      <w:outlineLvl w:val="8"/>
    </w:pPr>
    <w:rPr>
      <w:rFonts w:ascii="Calibri Light" w:eastAsia="SimSun" w:hAnsi="Calibri Light"/>
      <w:i/>
      <w:iCs/>
      <w:color w:val="70AD47"/>
    </w:rPr>
  </w:style>
  <w:style w:type="character" w:default="1" w:styleId="DefaultParagraphFont">
    <w:name w:val="Default Paragraph Font"/>
    <w:uiPriority w:val="1"/>
    <w:semiHidden/>
    <w:unhideWhenUsed/>
    <w:rsid w:val="00A33A5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33A54"/>
  </w:style>
  <w:style w:type="character" w:customStyle="1" w:styleId="Heading1Char">
    <w:name w:val="Heading 1 Char"/>
    <w:link w:val="Heading1"/>
    <w:uiPriority w:val="9"/>
    <w:rsid w:val="00A33A54"/>
    <w:rPr>
      <w:rFonts w:ascii="Red Hat Display" w:eastAsia="SimSun" w:hAnsi="Red Hat Display" w:cs="Times New Roman"/>
      <w:color w:val="538135"/>
      <w:kern w:val="0"/>
      <w:sz w:val="40"/>
      <w:szCs w:val="40"/>
      <w:lang w:eastAsia="en-GB"/>
      <w14:ligatures w14:val="none"/>
    </w:rPr>
  </w:style>
  <w:style w:type="character" w:customStyle="1" w:styleId="Heading2Char">
    <w:name w:val="Heading 2 Char"/>
    <w:link w:val="Heading2"/>
    <w:uiPriority w:val="9"/>
    <w:rsid w:val="00A33A54"/>
    <w:rPr>
      <w:rFonts w:ascii="Red Hat Display" w:eastAsia="SimSun" w:hAnsi="Red Hat Display" w:cs="Times New Roman"/>
      <w:color w:val="538135"/>
      <w:kern w:val="0"/>
      <w:sz w:val="28"/>
      <w:szCs w:val="28"/>
      <w:lang w:eastAsia="en-GB"/>
      <w14:ligatures w14:val="none"/>
    </w:rPr>
  </w:style>
  <w:style w:type="character" w:customStyle="1" w:styleId="Heading3Char">
    <w:name w:val="Heading 3 Char"/>
    <w:link w:val="Heading3"/>
    <w:uiPriority w:val="9"/>
    <w:semiHidden/>
    <w:rsid w:val="00A33A54"/>
    <w:rPr>
      <w:rFonts w:ascii="Calibri Light" w:eastAsia="SimSun" w:hAnsi="Calibri Light" w:cs="Times New Roman"/>
      <w:color w:val="538135"/>
      <w:kern w:val="0"/>
      <w:lang w:eastAsia="en-GB"/>
      <w14:ligatures w14:val="none"/>
    </w:rPr>
  </w:style>
  <w:style w:type="character" w:customStyle="1" w:styleId="Heading4Char">
    <w:name w:val="Heading 4 Char"/>
    <w:link w:val="Heading4"/>
    <w:uiPriority w:val="9"/>
    <w:semiHidden/>
    <w:rsid w:val="00A33A54"/>
    <w:rPr>
      <w:rFonts w:ascii="Calibri Light" w:eastAsia="SimSun" w:hAnsi="Calibri Light" w:cs="Times New Roman"/>
      <w:color w:val="70AD47"/>
      <w:kern w:val="0"/>
      <w:sz w:val="22"/>
      <w:szCs w:val="22"/>
      <w:lang w:eastAsia="en-GB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A33A54"/>
    <w:rPr>
      <w:rFonts w:ascii="Calibri Light" w:eastAsia="SimSun" w:hAnsi="Calibri Light" w:cs="Times New Roman"/>
      <w:i/>
      <w:iCs/>
      <w:color w:val="70AD47"/>
      <w:kern w:val="0"/>
      <w:sz w:val="22"/>
      <w:szCs w:val="22"/>
      <w:lang w:eastAsia="en-GB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A33A54"/>
    <w:rPr>
      <w:rFonts w:ascii="Calibri Light" w:eastAsia="SimSun" w:hAnsi="Calibri Light" w:cs="Times New Roman"/>
      <w:color w:val="70AD47"/>
      <w:kern w:val="0"/>
      <w:sz w:val="20"/>
      <w:szCs w:val="20"/>
      <w:lang w:eastAsia="en-GB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A33A54"/>
    <w:rPr>
      <w:rFonts w:ascii="Calibri Light" w:eastAsia="SimSun" w:hAnsi="Calibri Light" w:cs="Times New Roman"/>
      <w:b/>
      <w:bCs/>
      <w:color w:val="70AD47"/>
      <w:kern w:val="0"/>
      <w:sz w:val="20"/>
      <w:szCs w:val="20"/>
      <w:lang w:eastAsia="en-GB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A33A54"/>
    <w:rPr>
      <w:rFonts w:ascii="Calibri Light" w:eastAsia="SimSun" w:hAnsi="Calibri Light" w:cs="Times New Roman"/>
      <w:b/>
      <w:bCs/>
      <w:i/>
      <w:iCs/>
      <w:color w:val="70AD47"/>
      <w:kern w:val="0"/>
      <w:sz w:val="20"/>
      <w:szCs w:val="20"/>
      <w:lang w:eastAsia="en-GB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A33A54"/>
    <w:rPr>
      <w:rFonts w:ascii="Calibri Light" w:eastAsia="SimSun" w:hAnsi="Calibri Light" w:cs="Times New Roman"/>
      <w:i/>
      <w:iCs/>
      <w:color w:val="70AD47"/>
      <w:kern w:val="0"/>
      <w:sz w:val="20"/>
      <w:szCs w:val="20"/>
      <w:lang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33A54"/>
    <w:pPr>
      <w:spacing w:line="240" w:lineRule="auto"/>
      <w:contextualSpacing/>
    </w:pPr>
    <w:rPr>
      <w:rFonts w:ascii="Calibri Light" w:eastAsia="SimSun" w:hAnsi="Calibri Light"/>
      <w:color w:val="262626"/>
      <w:spacing w:val="-15"/>
      <w:sz w:val="96"/>
      <w:szCs w:val="96"/>
    </w:rPr>
  </w:style>
  <w:style w:type="character" w:customStyle="1" w:styleId="TitleChar">
    <w:name w:val="Title Char"/>
    <w:link w:val="Title"/>
    <w:uiPriority w:val="10"/>
    <w:rsid w:val="00A33A54"/>
    <w:rPr>
      <w:rFonts w:ascii="Calibri Light" w:eastAsia="SimSun" w:hAnsi="Calibri Light" w:cs="Times New Roman"/>
      <w:color w:val="262626"/>
      <w:spacing w:val="-15"/>
      <w:kern w:val="0"/>
      <w:sz w:val="96"/>
      <w:szCs w:val="96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A54"/>
    <w:pPr>
      <w:numPr>
        <w:ilvl w:val="1"/>
      </w:numPr>
      <w:spacing w:line="240" w:lineRule="auto"/>
    </w:pPr>
    <w:rPr>
      <w:rFonts w:ascii="Calibri Light" w:eastAsia="SimSun" w:hAnsi="Calibri Light"/>
      <w:sz w:val="30"/>
      <w:szCs w:val="30"/>
    </w:rPr>
  </w:style>
  <w:style w:type="character" w:customStyle="1" w:styleId="SubtitleChar">
    <w:name w:val="Subtitle Char"/>
    <w:link w:val="Subtitle"/>
    <w:uiPriority w:val="11"/>
    <w:rsid w:val="00A33A54"/>
    <w:rPr>
      <w:rFonts w:ascii="Calibri Light" w:eastAsia="SimSun" w:hAnsi="Calibri Light" w:cs="Times New Roman"/>
      <w:kern w:val="0"/>
      <w:sz w:val="30"/>
      <w:szCs w:val="30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33A54"/>
    <w:pPr>
      <w:spacing w:before="160"/>
      <w:ind w:left="720" w:right="720"/>
      <w:jc w:val="center"/>
    </w:pPr>
    <w:rPr>
      <w:i/>
      <w:iCs/>
      <w:color w:val="262626"/>
    </w:rPr>
  </w:style>
  <w:style w:type="character" w:customStyle="1" w:styleId="QuoteChar">
    <w:name w:val="Quote Char"/>
    <w:link w:val="Quote"/>
    <w:uiPriority w:val="29"/>
    <w:rsid w:val="00A33A54"/>
    <w:rPr>
      <w:rFonts w:ascii="Red Hat Text" w:eastAsia="Times New Roman" w:hAnsi="Red Hat Text" w:cs="Times New Roman"/>
      <w:i/>
      <w:iCs/>
      <w:color w:val="262626"/>
      <w:kern w:val="0"/>
      <w:sz w:val="20"/>
      <w:szCs w:val="2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A33A54"/>
    <w:pPr>
      <w:ind w:left="720"/>
      <w:contextualSpacing/>
    </w:pPr>
  </w:style>
  <w:style w:type="character" w:styleId="IntenseEmphasis">
    <w:name w:val="Intense Emphasis"/>
    <w:uiPriority w:val="21"/>
    <w:qFormat/>
    <w:rsid w:val="00A33A5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A54"/>
    <w:pPr>
      <w:spacing w:before="160" w:after="160" w:line="264" w:lineRule="auto"/>
      <w:ind w:left="720" w:right="720"/>
      <w:jc w:val="center"/>
    </w:pPr>
    <w:rPr>
      <w:rFonts w:ascii="Calibri Light" w:eastAsia="SimSun" w:hAnsi="Calibri Light"/>
      <w:i/>
      <w:iCs/>
      <w:color w:val="70AD47"/>
      <w:sz w:val="32"/>
      <w:szCs w:val="32"/>
    </w:rPr>
  </w:style>
  <w:style w:type="character" w:customStyle="1" w:styleId="IntenseQuoteChar">
    <w:name w:val="Intense Quote Char"/>
    <w:link w:val="IntenseQuote"/>
    <w:uiPriority w:val="30"/>
    <w:rsid w:val="00A33A54"/>
    <w:rPr>
      <w:rFonts w:ascii="Calibri Light" w:eastAsia="SimSun" w:hAnsi="Calibri Light" w:cs="Times New Roman"/>
      <w:i/>
      <w:iCs/>
      <w:color w:val="70AD47"/>
      <w:kern w:val="0"/>
      <w:sz w:val="32"/>
      <w:szCs w:val="32"/>
      <w:lang w:eastAsia="en-GB"/>
      <w14:ligatures w14:val="none"/>
    </w:rPr>
  </w:style>
  <w:style w:type="character" w:styleId="IntenseReference">
    <w:name w:val="Intense Reference"/>
    <w:uiPriority w:val="32"/>
    <w:qFormat/>
    <w:rsid w:val="00A33A54"/>
    <w:rPr>
      <w:b/>
      <w:bCs/>
      <w:smallCaps/>
      <w:color w:val="70AD47"/>
    </w:rPr>
  </w:style>
  <w:style w:type="character" w:styleId="Hyperlink">
    <w:name w:val="Hyperlink"/>
    <w:rsid w:val="00A33A54"/>
    <w:rPr>
      <w:color w:val="0000FF"/>
      <w:u w:val="single"/>
    </w:rPr>
  </w:style>
  <w:style w:type="paragraph" w:styleId="NormalWeb">
    <w:name w:val="Normal (Web)"/>
    <w:basedOn w:val="Normal"/>
    <w:rsid w:val="00A33A5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semiHidden/>
    <w:rsid w:val="00A33A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A33A54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paragraph" w:customStyle="1" w:styleId="note">
    <w:name w:val="note"/>
    <w:basedOn w:val="Normal"/>
    <w:rsid w:val="00A33A54"/>
    <w:pPr>
      <w:spacing w:before="100" w:beforeAutospacing="1" w:after="100" w:afterAutospacing="1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A33A54"/>
    <w:pPr>
      <w:spacing w:line="240" w:lineRule="auto"/>
    </w:pPr>
    <w:rPr>
      <w:b/>
      <w:bCs/>
      <w:smallCaps/>
      <w:color w:val="595959"/>
    </w:rPr>
  </w:style>
  <w:style w:type="character" w:styleId="Strong">
    <w:name w:val="Strong"/>
    <w:uiPriority w:val="22"/>
    <w:qFormat/>
    <w:rsid w:val="00A33A54"/>
    <w:rPr>
      <w:b/>
      <w:bCs/>
    </w:rPr>
  </w:style>
  <w:style w:type="character" w:styleId="Emphasis">
    <w:name w:val="Emphasis"/>
    <w:uiPriority w:val="20"/>
    <w:qFormat/>
    <w:rsid w:val="00A33A54"/>
    <w:rPr>
      <w:i/>
      <w:iCs/>
      <w:color w:val="70AD47"/>
    </w:rPr>
  </w:style>
  <w:style w:type="paragraph" w:styleId="NoSpacing">
    <w:name w:val="No Spacing"/>
    <w:uiPriority w:val="1"/>
    <w:qFormat/>
    <w:rsid w:val="00A33A54"/>
    <w:pPr>
      <w:spacing w:after="0" w:line="240" w:lineRule="auto"/>
    </w:pPr>
    <w:rPr>
      <w:rFonts w:ascii="Calibri" w:eastAsia="Times New Roman" w:hAnsi="Calibri" w:cs="Times New Roman"/>
      <w:kern w:val="0"/>
      <w:sz w:val="21"/>
      <w:szCs w:val="21"/>
      <w:lang w:eastAsia="en-GB"/>
      <w14:ligatures w14:val="none"/>
    </w:rPr>
  </w:style>
  <w:style w:type="character" w:styleId="SubtleEmphasis">
    <w:name w:val="Subtle Emphasis"/>
    <w:uiPriority w:val="19"/>
    <w:qFormat/>
    <w:rsid w:val="00A33A54"/>
    <w:rPr>
      <w:i/>
      <w:iCs/>
    </w:rPr>
  </w:style>
  <w:style w:type="character" w:styleId="SubtleReference">
    <w:name w:val="Subtle Reference"/>
    <w:uiPriority w:val="31"/>
    <w:qFormat/>
    <w:rsid w:val="00A33A54"/>
    <w:rPr>
      <w:smallCaps/>
      <w:color w:val="595959"/>
    </w:rPr>
  </w:style>
  <w:style w:type="character" w:styleId="BookTitle">
    <w:name w:val="Book Title"/>
    <w:uiPriority w:val="33"/>
    <w:qFormat/>
    <w:rsid w:val="00A33A54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3A54"/>
    <w:pPr>
      <w:outlineLvl w:val="9"/>
    </w:pPr>
  </w:style>
  <w:style w:type="character" w:styleId="UnresolvedMention">
    <w:name w:val="Unresolved Mention"/>
    <w:uiPriority w:val="99"/>
    <w:semiHidden/>
    <w:unhideWhenUsed/>
    <w:rsid w:val="00A33A54"/>
    <w:rPr>
      <w:color w:val="605E5C"/>
      <w:shd w:val="clear" w:color="auto" w:fill="E1DFDD"/>
    </w:rPr>
  </w:style>
  <w:style w:type="paragraph" w:customStyle="1" w:styleId="cmd">
    <w:name w:val="cmd"/>
    <w:basedOn w:val="Normal"/>
    <w:link w:val="cmdChar"/>
    <w:autoRedefine/>
    <w:qFormat/>
    <w:rsid w:val="00A33A54"/>
    <w:pPr>
      <w:spacing w:line="240" w:lineRule="auto"/>
      <w:jc w:val="left"/>
    </w:pPr>
    <w:rPr>
      <w:rFonts w:ascii="Consolas" w:hAnsi="Consolas"/>
      <w:b/>
    </w:rPr>
  </w:style>
  <w:style w:type="character" w:customStyle="1" w:styleId="cmdChar">
    <w:name w:val="cmd Char"/>
    <w:link w:val="cmd"/>
    <w:rsid w:val="00A33A54"/>
    <w:rPr>
      <w:rFonts w:ascii="Consolas" w:eastAsia="Times New Roman" w:hAnsi="Consolas" w:cs="Times New Roman"/>
      <w:b/>
      <w:kern w:val="0"/>
      <w:sz w:val="20"/>
      <w:szCs w:val="20"/>
      <w:lang w:eastAsia="en-GB"/>
      <w14:ligatures w14:val="none"/>
    </w:rPr>
  </w:style>
  <w:style w:type="paragraph" w:customStyle="1" w:styleId="SideQuest">
    <w:name w:val="SideQuest"/>
    <w:basedOn w:val="BalloonText"/>
    <w:link w:val="SideQuestChar"/>
    <w:autoRedefine/>
    <w:qFormat/>
    <w:rsid w:val="00A33A54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5" w:color="FFFFCC" w:fill="FFFFFF" w:themeFill="background1"/>
      <w:jc w:val="left"/>
    </w:pPr>
    <w:rPr>
      <w:noProof/>
      <w:sz w:val="20"/>
    </w:rPr>
  </w:style>
  <w:style w:type="character" w:customStyle="1" w:styleId="SideQuestChar">
    <w:name w:val="SideQuest Char"/>
    <w:basedOn w:val="BalloonTextChar"/>
    <w:link w:val="SideQuest"/>
    <w:rsid w:val="00A33A54"/>
    <w:rPr>
      <w:rFonts w:ascii="Tahoma" w:eastAsia="Times New Roman" w:hAnsi="Tahoma" w:cs="Tahoma"/>
      <w:noProof/>
      <w:kern w:val="0"/>
      <w:sz w:val="20"/>
      <w:szCs w:val="16"/>
      <w:shd w:val="pct25" w:color="FFFFCC" w:fill="FFFFFF" w:themeFill="background1"/>
      <w:lang w:eastAsia="en-GB"/>
      <w14:ligatures w14:val="none"/>
    </w:rPr>
  </w:style>
  <w:style w:type="character" w:styleId="FollowedHyperlink">
    <w:name w:val="FollowedHyperlink"/>
    <w:basedOn w:val="DefaultParagraphFont"/>
    <w:rsid w:val="00A33A54"/>
    <w:rPr>
      <w:color w:val="96607D" w:themeColor="followedHyperlink"/>
      <w:u w:val="single"/>
    </w:rPr>
  </w:style>
  <w:style w:type="character" w:customStyle="1" w:styleId="KeyPress">
    <w:name w:val="KeyPress"/>
    <w:basedOn w:val="DefaultParagraphFont"/>
    <w:uiPriority w:val="1"/>
    <w:qFormat/>
    <w:rsid w:val="00A33A54"/>
    <w:rPr>
      <w:bdr w:val="single" w:sz="12" w:space="0" w:color="auto"/>
      <w:shd w:val="clear" w:color="auto" w:fill="D9D9D9" w:themeFill="background1" w:themeFillShade="D9"/>
      <w14:textOutline w14:w="3175" w14:cap="rnd" w14:cmpd="dbl" w14:algn="ctr">
        <w14:solidFill>
          <w14:schemeClr w14:val="tx1">
            <w14:lumMod w14:val="65000"/>
            <w14:lumOff w14:val="35000"/>
          </w14:schemeClr>
        </w14:solidFill>
        <w14:prstDash w14:val="solid"/>
        <w14:miter w14:lim="0"/>
      </w14:textOutline>
    </w:rPr>
  </w:style>
  <w:style w:type="character" w:customStyle="1" w:styleId="post-author">
    <w:name w:val="post-author"/>
    <w:basedOn w:val="DefaultParagraphFont"/>
    <w:rsid w:val="00A33A54"/>
  </w:style>
  <w:style w:type="character" w:customStyle="1" w:styleId="sep">
    <w:name w:val="sep"/>
    <w:basedOn w:val="DefaultParagraphFont"/>
    <w:rsid w:val="00A33A54"/>
  </w:style>
  <w:style w:type="character" w:styleId="HTMLCode">
    <w:name w:val="HTML Code"/>
    <w:basedOn w:val="DefaultParagraphFont"/>
    <w:uiPriority w:val="99"/>
    <w:unhideWhenUsed/>
    <w:rsid w:val="00A33A54"/>
    <w:rPr>
      <w:rFonts w:ascii="Courier New" w:eastAsia="Times New Roman" w:hAnsi="Courier New" w:cs="Courier New"/>
      <w:sz w:val="20"/>
      <w:szCs w:val="20"/>
    </w:rPr>
  </w:style>
  <w:style w:type="character" w:customStyle="1" w:styleId="cmdii">
    <w:name w:val="cmdii"/>
    <w:basedOn w:val="KeyPress"/>
    <w:uiPriority w:val="1"/>
    <w:qFormat/>
    <w:rsid w:val="00A33A54"/>
    <w:rPr>
      <w:rFonts w:ascii="Consolas" w:hAnsi="Consolas"/>
      <w:b/>
      <w:color w:val="FFFFFF" w:themeColor="background1"/>
      <w:sz w:val="22"/>
      <w:bdr w:val="single" w:sz="12" w:space="0" w:color="auto"/>
      <w:shd w:val="clear" w:color="auto" w:fill="000000" w:themeFill="text1"/>
      <w14:textOutline w14:w="3175" w14:cap="rnd" w14:cmpd="dbl" w14:algn="ctr">
        <w14:solidFill>
          <w14:schemeClr w14:val="tx1">
            <w14:lumMod w14:val="65000"/>
            <w14:lumOff w14:val="35000"/>
          </w14:schemeClr>
        </w14:solidFill>
        <w14:prstDash w14:val="solid"/>
        <w14:miter w14:lim="0"/>
      </w14:textOutline>
    </w:rPr>
  </w:style>
  <w:style w:type="paragraph" w:customStyle="1" w:styleId="cmdiii">
    <w:name w:val="cmdiii"/>
    <w:basedOn w:val="SideQuest"/>
    <w:next w:val="Salutation"/>
    <w:link w:val="cmdiiiChar"/>
    <w:autoRedefine/>
    <w:qFormat/>
    <w:rsid w:val="00A33A54"/>
    <w:pPr>
      <w:pBdr>
        <w:top w:val="single" w:sz="18" w:space="2" w:color="747474" w:themeColor="background2" w:themeShade="80"/>
        <w:left w:val="single" w:sz="18" w:space="4" w:color="747474" w:themeColor="background2" w:themeShade="80"/>
        <w:bottom w:val="single" w:sz="18" w:space="2" w:color="747474" w:themeColor="background2" w:themeShade="80"/>
        <w:right w:val="single" w:sz="18" w:space="4" w:color="747474" w:themeColor="background2" w:themeShade="80"/>
      </w:pBdr>
      <w:shd w:val="solid" w:color="auto" w:fill="FFFFFF" w:themeFill="background1"/>
    </w:pPr>
    <w:rPr>
      <w:rFonts w:ascii="Consolas" w:hAnsi="Consolas"/>
      <w:b/>
    </w:rPr>
  </w:style>
  <w:style w:type="character" w:customStyle="1" w:styleId="cmdiiiChar">
    <w:name w:val="cmdiii Char"/>
    <w:basedOn w:val="DefaultParagraphFont"/>
    <w:link w:val="cmdiii"/>
    <w:rsid w:val="00A33A54"/>
    <w:rPr>
      <w:rFonts w:ascii="Consolas" w:eastAsia="Times New Roman" w:hAnsi="Consolas" w:cs="Tahoma"/>
      <w:b/>
      <w:noProof/>
      <w:kern w:val="0"/>
      <w:sz w:val="20"/>
      <w:szCs w:val="16"/>
      <w:shd w:val="solid" w:color="auto" w:fill="FFFFFF" w:themeFill="background1"/>
      <w:lang w:eastAsia="en-GB"/>
      <w14:ligatures w14:val="none"/>
    </w:rPr>
  </w:style>
  <w:style w:type="paragraph" w:styleId="Salutation">
    <w:name w:val="Salutation"/>
    <w:basedOn w:val="Normal"/>
    <w:next w:val="Normal"/>
    <w:link w:val="SalutationChar"/>
    <w:rsid w:val="00A33A54"/>
  </w:style>
  <w:style w:type="character" w:customStyle="1" w:styleId="SalutationChar">
    <w:name w:val="Salutation Char"/>
    <w:basedOn w:val="DefaultParagraphFont"/>
    <w:link w:val="Salutation"/>
    <w:rsid w:val="00A33A54"/>
    <w:rPr>
      <w:rFonts w:ascii="Red Hat Text" w:eastAsia="Times New Roman" w:hAnsi="Red Hat Text" w:cs="Times New Roman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en\AppData\Roaming\Microsoft\Templates\Lab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Lab_Template.dotx</Template>
  <TotalTime>2</TotalTime>
  <Pages>4</Pages>
  <Words>946</Words>
  <Characters>5394</Characters>
  <Application>Microsoft Office Word</Application>
  <DocSecurity>0</DocSecurity>
  <Lines>44</Lines>
  <Paragraphs>12</Paragraphs>
  <ScaleCrop>false</ScaleCrop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</dc:creator>
  <cp:keywords/>
  <dc:description/>
  <cp:lastModifiedBy>Bren</cp:lastModifiedBy>
  <cp:revision>1</cp:revision>
  <dcterms:created xsi:type="dcterms:W3CDTF">2024-09-18T20:45:00Z</dcterms:created>
  <dcterms:modified xsi:type="dcterms:W3CDTF">2024-09-18T20:47:00Z</dcterms:modified>
</cp:coreProperties>
</file>