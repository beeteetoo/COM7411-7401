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16CD17" w14:textId="77777777" w:rsidR="00AE37BB" w:rsidRPr="00AE37BB" w:rsidRDefault="00AE37BB" w:rsidP="00AE37BB">
      <w:pPr>
        <w:pStyle w:val="Heading1"/>
      </w:pPr>
      <w:r w:rsidRPr="00AE37BB">
        <w:t>Staff Worksheet: Guiding Students in Research Problem Formulation Using the Funnel Strategy</w:t>
      </w:r>
    </w:p>
    <w:p w14:paraId="05C6A9A0" w14:textId="77777777" w:rsidR="00AE37BB" w:rsidRPr="00AE37BB" w:rsidRDefault="00AE37BB" w:rsidP="00AE37BB">
      <w:pPr>
        <w:pStyle w:val="Heading2"/>
      </w:pPr>
      <w:r w:rsidRPr="00AE37BB">
        <w:t>Objective:</w:t>
      </w:r>
    </w:p>
    <w:p w14:paraId="3166106E" w14:textId="77777777" w:rsidR="00AE37BB" w:rsidRPr="00AE37BB" w:rsidRDefault="00AE37BB" w:rsidP="00AE37BB">
      <w:r w:rsidRPr="00AE37BB">
        <w:t>To assist staff in guiding postgraduate students through the process of narrowing down broad research ideas into specific, actionable research questions using the Funnel Strategy. This worksheet provides steps, questions, and activities to facilitate this process.</w:t>
      </w:r>
    </w:p>
    <w:p w14:paraId="33912106" w14:textId="5F62CEBF" w:rsidR="00AE37BB" w:rsidRPr="00AE37BB" w:rsidRDefault="00AE37BB" w:rsidP="00AE37BB"/>
    <w:p w14:paraId="61ACBB5E" w14:textId="77777777" w:rsidR="00AE37BB" w:rsidRPr="00AE37BB" w:rsidRDefault="00AE37BB" w:rsidP="00AE37BB">
      <w:pPr>
        <w:pStyle w:val="Heading2"/>
      </w:pPr>
      <w:r w:rsidRPr="00AE37BB">
        <w:t>Step 1: Understanding the Broad Subject Area</w:t>
      </w:r>
    </w:p>
    <w:p w14:paraId="3A9CFD56" w14:textId="77777777" w:rsidR="00AE37BB" w:rsidRPr="00AE37BB" w:rsidRDefault="00AE37BB" w:rsidP="00AE37BB">
      <w:pPr>
        <w:rPr>
          <w:b/>
          <w:bCs/>
        </w:rPr>
      </w:pPr>
      <w:r w:rsidRPr="00AE37BB">
        <w:rPr>
          <w:b/>
          <w:bCs/>
        </w:rPr>
        <w:t>Goal:</w:t>
      </w:r>
    </w:p>
    <w:p w14:paraId="33AF8D35" w14:textId="77777777" w:rsidR="00AE37BB" w:rsidRPr="00AE37BB" w:rsidRDefault="00AE37BB" w:rsidP="00AE37BB">
      <w:r w:rsidRPr="00AE37BB">
        <w:t>Help students identify a broad area of interest related to Computer Science (CS), Data Analytics (DA), or Cybersecurity (CY).</w:t>
      </w:r>
    </w:p>
    <w:p w14:paraId="70C8F03C" w14:textId="77777777" w:rsidR="00AE37BB" w:rsidRPr="00AE37BB" w:rsidRDefault="00AE37BB" w:rsidP="00AE37BB">
      <w:pPr>
        <w:rPr>
          <w:b/>
          <w:bCs/>
        </w:rPr>
      </w:pPr>
      <w:r w:rsidRPr="00AE37BB">
        <w:rPr>
          <w:b/>
          <w:bCs/>
        </w:rPr>
        <w:t>Staff Instructions:</w:t>
      </w:r>
    </w:p>
    <w:p w14:paraId="67B520A9" w14:textId="77777777" w:rsidR="00AE37BB" w:rsidRPr="00AE37BB" w:rsidRDefault="00AE37BB" w:rsidP="00AE37BB">
      <w:pPr>
        <w:numPr>
          <w:ilvl w:val="0"/>
          <w:numId w:val="10"/>
        </w:numPr>
      </w:pPr>
      <w:r w:rsidRPr="00AE37BB">
        <w:t xml:space="preserve">Ask students to choose a </w:t>
      </w:r>
      <w:r w:rsidRPr="00AE37BB">
        <w:rPr>
          <w:b/>
          <w:bCs/>
        </w:rPr>
        <w:t>broad subject</w:t>
      </w:r>
      <w:r w:rsidRPr="00AE37BB">
        <w:t xml:space="preserve"> in their field of interest.</w:t>
      </w:r>
    </w:p>
    <w:p w14:paraId="2AB2DEC5" w14:textId="77777777" w:rsidR="00AE37BB" w:rsidRPr="00AE37BB" w:rsidRDefault="00AE37BB" w:rsidP="00AE37BB">
      <w:pPr>
        <w:numPr>
          <w:ilvl w:val="1"/>
          <w:numId w:val="10"/>
        </w:numPr>
      </w:pPr>
      <w:r w:rsidRPr="00AE37BB">
        <w:t>Example in CS: "Artificial Intelligence applications."</w:t>
      </w:r>
    </w:p>
    <w:p w14:paraId="2B18EA35" w14:textId="77777777" w:rsidR="00AE37BB" w:rsidRPr="00AE37BB" w:rsidRDefault="00AE37BB" w:rsidP="00AE37BB">
      <w:pPr>
        <w:numPr>
          <w:ilvl w:val="1"/>
          <w:numId w:val="10"/>
        </w:numPr>
      </w:pPr>
      <w:r w:rsidRPr="00AE37BB">
        <w:t xml:space="preserve">Example in DA: "Big data analytics for predictive </w:t>
      </w:r>
      <w:proofErr w:type="spellStart"/>
      <w:r w:rsidRPr="00AE37BB">
        <w:t>modeling</w:t>
      </w:r>
      <w:proofErr w:type="spellEnd"/>
      <w:r w:rsidRPr="00AE37BB">
        <w:t>."</w:t>
      </w:r>
    </w:p>
    <w:p w14:paraId="75DDC765" w14:textId="77777777" w:rsidR="00AE37BB" w:rsidRPr="00AE37BB" w:rsidRDefault="00AE37BB" w:rsidP="00AE37BB">
      <w:pPr>
        <w:numPr>
          <w:ilvl w:val="1"/>
          <w:numId w:val="10"/>
        </w:numPr>
      </w:pPr>
      <w:r w:rsidRPr="00AE37BB">
        <w:t>Example in CY: "Cybersecurity vulnerabilities in critical infrastructures."</w:t>
      </w:r>
    </w:p>
    <w:p w14:paraId="58376D38" w14:textId="77777777" w:rsidR="00AE37BB" w:rsidRPr="00AE37BB" w:rsidRDefault="00AE37BB" w:rsidP="00AE37BB">
      <w:pPr>
        <w:rPr>
          <w:b/>
          <w:bCs/>
        </w:rPr>
      </w:pPr>
      <w:r w:rsidRPr="00AE37BB">
        <w:rPr>
          <w:b/>
          <w:bCs/>
        </w:rPr>
        <w:t>Questions to Ask:</w:t>
      </w:r>
    </w:p>
    <w:p w14:paraId="6165DD2D" w14:textId="77777777" w:rsidR="00AE37BB" w:rsidRPr="00AE37BB" w:rsidRDefault="00AE37BB" w:rsidP="00AE37BB">
      <w:pPr>
        <w:numPr>
          <w:ilvl w:val="0"/>
          <w:numId w:val="11"/>
        </w:numPr>
      </w:pPr>
      <w:r w:rsidRPr="00AE37BB">
        <w:rPr>
          <w:b/>
          <w:bCs/>
        </w:rPr>
        <w:t>What is the broad subject of interest?</w:t>
      </w:r>
    </w:p>
    <w:p w14:paraId="1BE2ED67" w14:textId="77777777" w:rsidR="00AE37BB" w:rsidRPr="00AE37BB" w:rsidRDefault="00AE37BB" w:rsidP="00AE37BB">
      <w:pPr>
        <w:numPr>
          <w:ilvl w:val="0"/>
          <w:numId w:val="11"/>
        </w:numPr>
      </w:pPr>
      <w:r w:rsidRPr="00AE37BB">
        <w:rPr>
          <w:b/>
          <w:bCs/>
        </w:rPr>
        <w:t>Why is this subject important in today’s context?</w:t>
      </w:r>
    </w:p>
    <w:p w14:paraId="6BBA4B07" w14:textId="77777777" w:rsidR="00AE37BB" w:rsidRPr="00AE37BB" w:rsidRDefault="00AE37BB" w:rsidP="00AE37BB">
      <w:pPr>
        <w:numPr>
          <w:ilvl w:val="0"/>
          <w:numId w:val="11"/>
        </w:numPr>
      </w:pPr>
      <w:r w:rsidRPr="00AE37BB">
        <w:rPr>
          <w:b/>
          <w:bCs/>
        </w:rPr>
        <w:t>What are the current challenges or gaps in this field?</w:t>
      </w:r>
    </w:p>
    <w:p w14:paraId="64DD37BD" w14:textId="77777777" w:rsidR="00AE37BB" w:rsidRPr="00AE37BB" w:rsidRDefault="00AE37BB" w:rsidP="00AE37BB">
      <w:pPr>
        <w:rPr>
          <w:b/>
          <w:bCs/>
        </w:rPr>
      </w:pPr>
      <w:r w:rsidRPr="00AE37BB">
        <w:rPr>
          <w:b/>
          <w:bCs/>
        </w:rPr>
        <w:t>Activity:</w:t>
      </w:r>
    </w:p>
    <w:p w14:paraId="15B03297" w14:textId="77777777" w:rsidR="00AE37BB" w:rsidRPr="00AE37BB" w:rsidRDefault="00AE37BB" w:rsidP="00AE37BB">
      <w:pPr>
        <w:numPr>
          <w:ilvl w:val="0"/>
          <w:numId w:val="12"/>
        </w:numPr>
      </w:pPr>
      <w:r w:rsidRPr="00AE37BB">
        <w:t xml:space="preserve">Ask students to </w:t>
      </w:r>
      <w:r w:rsidRPr="00AE37BB">
        <w:rPr>
          <w:b/>
          <w:bCs/>
        </w:rPr>
        <w:t>write down 3-4 broad subject areas</w:t>
      </w:r>
      <w:r w:rsidRPr="00AE37BB">
        <w:t xml:space="preserve"> and share them with peers for discussion.</w:t>
      </w:r>
    </w:p>
    <w:p w14:paraId="23919809" w14:textId="77777777" w:rsidR="00AE37BB" w:rsidRPr="00AE37BB" w:rsidRDefault="00AE37BB" w:rsidP="00AE37BB">
      <w:pPr>
        <w:numPr>
          <w:ilvl w:val="0"/>
          <w:numId w:val="12"/>
        </w:numPr>
      </w:pPr>
      <w:r w:rsidRPr="00AE37BB">
        <w:t xml:space="preserve">Ensure they </w:t>
      </w:r>
      <w:r w:rsidRPr="00AE37BB">
        <w:rPr>
          <w:b/>
          <w:bCs/>
        </w:rPr>
        <w:t>justify their choice</w:t>
      </w:r>
      <w:r w:rsidRPr="00AE37BB">
        <w:t xml:space="preserve"> by connecting it to current academic or industry challenges.</w:t>
      </w:r>
    </w:p>
    <w:p w14:paraId="23824832" w14:textId="2FE0D547" w:rsidR="00AE37BB" w:rsidRPr="00AE37BB" w:rsidRDefault="00AE37BB" w:rsidP="00AE37BB"/>
    <w:p w14:paraId="58185F1C" w14:textId="77777777" w:rsidR="00AE37BB" w:rsidRPr="00AE37BB" w:rsidRDefault="00AE37BB" w:rsidP="00AE37BB">
      <w:pPr>
        <w:pStyle w:val="Heading2"/>
      </w:pPr>
      <w:r w:rsidRPr="00AE37BB">
        <w:t>Step 2: Reviewing the Literature to Identify Gaps</w:t>
      </w:r>
    </w:p>
    <w:p w14:paraId="3A0590CF" w14:textId="77777777" w:rsidR="00AE37BB" w:rsidRPr="00AE37BB" w:rsidRDefault="00AE37BB" w:rsidP="00AE37BB">
      <w:pPr>
        <w:rPr>
          <w:b/>
          <w:bCs/>
        </w:rPr>
      </w:pPr>
      <w:r w:rsidRPr="00AE37BB">
        <w:rPr>
          <w:b/>
          <w:bCs/>
        </w:rPr>
        <w:t>Goal:</w:t>
      </w:r>
    </w:p>
    <w:p w14:paraId="029134A9" w14:textId="77777777" w:rsidR="00AE37BB" w:rsidRPr="00AE37BB" w:rsidRDefault="00AE37BB" w:rsidP="00AE37BB">
      <w:r w:rsidRPr="00AE37BB">
        <w:t>Encourage students to use a systematic literature review to identify gaps in existing research and narrow their focus.</w:t>
      </w:r>
    </w:p>
    <w:p w14:paraId="179DFA9C" w14:textId="77777777" w:rsidR="00AE37BB" w:rsidRPr="00AE37BB" w:rsidRDefault="00AE37BB" w:rsidP="00AE37BB">
      <w:pPr>
        <w:rPr>
          <w:b/>
          <w:bCs/>
        </w:rPr>
      </w:pPr>
      <w:r w:rsidRPr="00AE37BB">
        <w:rPr>
          <w:b/>
          <w:bCs/>
        </w:rPr>
        <w:t>Staff Instructions:</w:t>
      </w:r>
    </w:p>
    <w:p w14:paraId="22A3E388" w14:textId="165080C4" w:rsidR="00AE37BB" w:rsidRPr="00AE37BB" w:rsidRDefault="00AE37BB" w:rsidP="00AE37BB">
      <w:pPr>
        <w:numPr>
          <w:ilvl w:val="0"/>
          <w:numId w:val="13"/>
        </w:numPr>
      </w:pPr>
      <w:r w:rsidRPr="00AE37BB">
        <w:t xml:space="preserve">Guide students to conduct a </w:t>
      </w:r>
      <w:r w:rsidRPr="00AE37BB">
        <w:rPr>
          <w:b/>
          <w:bCs/>
        </w:rPr>
        <w:t>comprehensive literature review</w:t>
      </w:r>
      <w:r w:rsidRPr="00AE37BB">
        <w:t xml:space="preserve">. They should examine peer-reviewed journal articles, conference papers, and industry reports to uncover </w:t>
      </w:r>
      <w:r w:rsidRPr="00AE37BB">
        <w:rPr>
          <w:b/>
          <w:bCs/>
        </w:rPr>
        <w:t>knowledge gaps</w:t>
      </w:r>
      <w:r w:rsidRPr="00AE37BB">
        <w:t xml:space="preserve"> and </w:t>
      </w:r>
      <w:r w:rsidRPr="00AE37BB">
        <w:rPr>
          <w:b/>
          <w:bCs/>
        </w:rPr>
        <w:t>unanswered questions</w:t>
      </w:r>
      <w:r w:rsidRPr="00AE37BB">
        <w:t>​</w:t>
      </w:r>
    </w:p>
    <w:p w14:paraId="045C8D03" w14:textId="77777777" w:rsidR="00AE37BB" w:rsidRPr="00AE37BB" w:rsidRDefault="00AE37BB" w:rsidP="00AE37BB">
      <w:pPr>
        <w:rPr>
          <w:b/>
          <w:bCs/>
        </w:rPr>
      </w:pPr>
      <w:r w:rsidRPr="00AE37BB">
        <w:rPr>
          <w:b/>
          <w:bCs/>
        </w:rPr>
        <w:t>Questions to Ask:</w:t>
      </w:r>
    </w:p>
    <w:p w14:paraId="6D9A4CD5" w14:textId="77777777" w:rsidR="00AE37BB" w:rsidRPr="00AE37BB" w:rsidRDefault="00AE37BB" w:rsidP="00AE37BB">
      <w:pPr>
        <w:numPr>
          <w:ilvl w:val="0"/>
          <w:numId w:val="14"/>
        </w:numPr>
      </w:pPr>
      <w:r w:rsidRPr="00AE37BB">
        <w:t>What are the main themes in the literature on your subject?</w:t>
      </w:r>
    </w:p>
    <w:p w14:paraId="53826FAE" w14:textId="77777777" w:rsidR="00AE37BB" w:rsidRPr="00AE37BB" w:rsidRDefault="00AE37BB" w:rsidP="00AE37BB">
      <w:pPr>
        <w:numPr>
          <w:ilvl w:val="0"/>
          <w:numId w:val="14"/>
        </w:numPr>
      </w:pPr>
      <w:r w:rsidRPr="00AE37BB">
        <w:t>Which areas appear to be well-studied, and which areas seem underexplored?</w:t>
      </w:r>
    </w:p>
    <w:p w14:paraId="4E033A0E" w14:textId="77777777" w:rsidR="00AE37BB" w:rsidRPr="00AE37BB" w:rsidRDefault="00AE37BB" w:rsidP="00AE37BB">
      <w:pPr>
        <w:numPr>
          <w:ilvl w:val="0"/>
          <w:numId w:val="14"/>
        </w:numPr>
      </w:pPr>
      <w:r w:rsidRPr="00AE37BB">
        <w:t>Are there any conflicting results in the literature that suggest gaps or issues?</w:t>
      </w:r>
    </w:p>
    <w:p w14:paraId="6CD70EBD" w14:textId="77777777" w:rsidR="00AE37BB" w:rsidRPr="00AE37BB" w:rsidRDefault="00AE37BB" w:rsidP="00AE37BB">
      <w:pPr>
        <w:rPr>
          <w:b/>
          <w:bCs/>
        </w:rPr>
      </w:pPr>
      <w:r w:rsidRPr="00AE37BB">
        <w:rPr>
          <w:b/>
          <w:bCs/>
        </w:rPr>
        <w:t>Activity:</w:t>
      </w:r>
    </w:p>
    <w:p w14:paraId="115D58D5" w14:textId="2A827DE3" w:rsidR="00AE37BB" w:rsidRPr="00AE37BB" w:rsidRDefault="00AE37BB" w:rsidP="00AE37BB">
      <w:pPr>
        <w:numPr>
          <w:ilvl w:val="0"/>
          <w:numId w:val="15"/>
        </w:numPr>
      </w:pPr>
      <w:r w:rsidRPr="00AE37BB">
        <w:t xml:space="preserve">Have students </w:t>
      </w:r>
      <w:r w:rsidRPr="00AE37BB">
        <w:rPr>
          <w:b/>
          <w:bCs/>
        </w:rPr>
        <w:t>summari</w:t>
      </w:r>
      <w:r>
        <w:rPr>
          <w:b/>
          <w:bCs/>
        </w:rPr>
        <w:t>s</w:t>
      </w:r>
      <w:r w:rsidRPr="00AE37BB">
        <w:rPr>
          <w:b/>
          <w:bCs/>
        </w:rPr>
        <w:t>e 3-5 key papers</w:t>
      </w:r>
      <w:r w:rsidRPr="00AE37BB">
        <w:t xml:space="preserve"> on their broad subject area and identify </w:t>
      </w:r>
      <w:r w:rsidRPr="00AE37BB">
        <w:rPr>
          <w:b/>
          <w:bCs/>
        </w:rPr>
        <w:t>at least one gap</w:t>
      </w:r>
      <w:r w:rsidRPr="00AE37BB">
        <w:t xml:space="preserve"> in each.</w:t>
      </w:r>
    </w:p>
    <w:p w14:paraId="452593B5" w14:textId="77777777" w:rsidR="00AE37BB" w:rsidRPr="00AE37BB" w:rsidRDefault="00AE37BB" w:rsidP="00AE37BB">
      <w:pPr>
        <w:numPr>
          <w:ilvl w:val="0"/>
          <w:numId w:val="15"/>
        </w:numPr>
      </w:pPr>
      <w:r w:rsidRPr="00AE37BB">
        <w:t>Encourage group discussions where students present their findings and receive feedback from peers and staff.</w:t>
      </w:r>
    </w:p>
    <w:p w14:paraId="4DA066A9" w14:textId="77777777" w:rsidR="00AE37BB" w:rsidRPr="00AE37BB" w:rsidRDefault="00AE37BB" w:rsidP="00AE37BB">
      <w:r w:rsidRPr="00AE37BB">
        <w:pict w14:anchorId="0F87E148">
          <v:rect id="_x0000_i1027" style="width:0;height:1.5pt" o:hralign="center" o:hrstd="t" o:hr="t" fillcolor="#a0a0a0" stroked="f"/>
        </w:pict>
      </w:r>
    </w:p>
    <w:p w14:paraId="1D8F4E6B" w14:textId="77777777" w:rsidR="00AE37BB" w:rsidRPr="00AE37BB" w:rsidRDefault="00AE37BB" w:rsidP="00AE37BB">
      <w:pPr>
        <w:pStyle w:val="Heading2"/>
      </w:pPr>
      <w:r w:rsidRPr="00AE37BB">
        <w:lastRenderedPageBreak/>
        <w:t>Step 3: Narrowing Down to Specific, Researchable Problems</w:t>
      </w:r>
    </w:p>
    <w:p w14:paraId="1DC01D5D" w14:textId="77777777" w:rsidR="00AE37BB" w:rsidRPr="00AE37BB" w:rsidRDefault="00AE37BB" w:rsidP="00AE37BB">
      <w:pPr>
        <w:rPr>
          <w:b/>
          <w:bCs/>
        </w:rPr>
      </w:pPr>
      <w:r w:rsidRPr="00AE37BB">
        <w:rPr>
          <w:b/>
          <w:bCs/>
        </w:rPr>
        <w:t>Goal:</w:t>
      </w:r>
    </w:p>
    <w:p w14:paraId="6E333EFE" w14:textId="77777777" w:rsidR="00AE37BB" w:rsidRPr="00AE37BB" w:rsidRDefault="00AE37BB" w:rsidP="00AE37BB">
      <w:r w:rsidRPr="00AE37BB">
        <w:t>Assist students in transforming their broad subject area into a focused, researchable problem.</w:t>
      </w:r>
    </w:p>
    <w:p w14:paraId="3F0477AE" w14:textId="77777777" w:rsidR="00AE37BB" w:rsidRPr="00AE37BB" w:rsidRDefault="00AE37BB" w:rsidP="00AE37BB">
      <w:pPr>
        <w:rPr>
          <w:b/>
          <w:bCs/>
        </w:rPr>
      </w:pPr>
      <w:r w:rsidRPr="00AE37BB">
        <w:rPr>
          <w:b/>
          <w:bCs/>
        </w:rPr>
        <w:t>Staff Instructions:</w:t>
      </w:r>
    </w:p>
    <w:p w14:paraId="29702D26" w14:textId="77777777" w:rsidR="00AE37BB" w:rsidRPr="00AE37BB" w:rsidRDefault="00AE37BB" w:rsidP="00AE37BB">
      <w:pPr>
        <w:numPr>
          <w:ilvl w:val="0"/>
          <w:numId w:val="16"/>
        </w:numPr>
      </w:pPr>
      <w:r w:rsidRPr="00AE37BB">
        <w:t xml:space="preserve">Using the </w:t>
      </w:r>
      <w:r w:rsidRPr="00AE37BB">
        <w:rPr>
          <w:b/>
          <w:bCs/>
        </w:rPr>
        <w:t>Funnel Strategy</w:t>
      </w:r>
      <w:r w:rsidRPr="00AE37BB">
        <w:t xml:space="preserve">, help students move from broad concepts to </w:t>
      </w:r>
      <w:r w:rsidRPr="00AE37BB">
        <w:rPr>
          <w:b/>
          <w:bCs/>
        </w:rPr>
        <w:t>specific issues</w:t>
      </w:r>
      <w:r w:rsidRPr="00AE37BB">
        <w:t>.</w:t>
      </w:r>
    </w:p>
    <w:p w14:paraId="4F80C39A" w14:textId="77777777" w:rsidR="00AE37BB" w:rsidRPr="00AE37BB" w:rsidRDefault="00AE37BB" w:rsidP="00AE37BB">
      <w:pPr>
        <w:numPr>
          <w:ilvl w:val="1"/>
          <w:numId w:val="16"/>
        </w:numPr>
      </w:pPr>
      <w:r w:rsidRPr="00AE37BB">
        <w:t>Example in CY: Narrow "cybersecurity vulnerabilities" to "insider threats in financial institutions."</w:t>
      </w:r>
    </w:p>
    <w:p w14:paraId="19DCB8A6" w14:textId="77777777" w:rsidR="00AE37BB" w:rsidRPr="00AE37BB" w:rsidRDefault="00AE37BB" w:rsidP="00AE37BB">
      <w:pPr>
        <w:numPr>
          <w:ilvl w:val="1"/>
          <w:numId w:val="16"/>
        </w:numPr>
      </w:pPr>
      <w:r w:rsidRPr="00AE37BB">
        <w:t>Example in CS: Narrow "AI applications" to "optimizing neural networks for real-time image processing."</w:t>
      </w:r>
    </w:p>
    <w:p w14:paraId="43A479A4" w14:textId="77777777" w:rsidR="00AE37BB" w:rsidRPr="00AE37BB" w:rsidRDefault="00AE37BB" w:rsidP="00AE37BB">
      <w:pPr>
        <w:rPr>
          <w:b/>
          <w:bCs/>
        </w:rPr>
      </w:pPr>
      <w:r w:rsidRPr="00AE37BB">
        <w:rPr>
          <w:b/>
          <w:bCs/>
        </w:rPr>
        <w:t>Questions to Ask:</w:t>
      </w:r>
    </w:p>
    <w:p w14:paraId="17DB7168" w14:textId="77777777" w:rsidR="00AE37BB" w:rsidRPr="00AE37BB" w:rsidRDefault="00AE37BB" w:rsidP="00AE37BB">
      <w:pPr>
        <w:numPr>
          <w:ilvl w:val="0"/>
          <w:numId w:val="17"/>
        </w:numPr>
      </w:pPr>
      <w:r w:rsidRPr="00AE37BB">
        <w:t>What specific problem within your broad area do you find most interesting or pressing?</w:t>
      </w:r>
    </w:p>
    <w:p w14:paraId="589A5AAD" w14:textId="77777777" w:rsidR="00AE37BB" w:rsidRPr="00AE37BB" w:rsidRDefault="00AE37BB" w:rsidP="00AE37BB">
      <w:pPr>
        <w:numPr>
          <w:ilvl w:val="0"/>
          <w:numId w:val="17"/>
        </w:numPr>
      </w:pPr>
      <w:r w:rsidRPr="00AE37BB">
        <w:t>Is this problem researchable, given available resources and time constraints?</w:t>
      </w:r>
    </w:p>
    <w:p w14:paraId="34958C05" w14:textId="77777777" w:rsidR="00AE37BB" w:rsidRPr="00AE37BB" w:rsidRDefault="00AE37BB" w:rsidP="00AE37BB">
      <w:pPr>
        <w:numPr>
          <w:ilvl w:val="0"/>
          <w:numId w:val="17"/>
        </w:numPr>
      </w:pPr>
      <w:r w:rsidRPr="00AE37BB">
        <w:t>How can you narrow down this issue to make it actionable?</w:t>
      </w:r>
    </w:p>
    <w:p w14:paraId="6829683E" w14:textId="77777777" w:rsidR="00AE37BB" w:rsidRPr="00AE37BB" w:rsidRDefault="00AE37BB" w:rsidP="00AE37BB">
      <w:pPr>
        <w:rPr>
          <w:b/>
          <w:bCs/>
        </w:rPr>
      </w:pPr>
      <w:r w:rsidRPr="00AE37BB">
        <w:rPr>
          <w:b/>
          <w:bCs/>
        </w:rPr>
        <w:t>Activity:</w:t>
      </w:r>
    </w:p>
    <w:p w14:paraId="1790F6DB" w14:textId="5066125E" w:rsidR="00AE37BB" w:rsidRPr="00AE37BB" w:rsidRDefault="00AE37BB" w:rsidP="00AE37BB">
      <w:pPr>
        <w:numPr>
          <w:ilvl w:val="0"/>
          <w:numId w:val="18"/>
        </w:numPr>
      </w:pPr>
      <w:r w:rsidRPr="00AE37BB">
        <w:t xml:space="preserve">Encourage students to </w:t>
      </w:r>
      <w:r w:rsidRPr="00AE37BB">
        <w:rPr>
          <w:b/>
          <w:bCs/>
        </w:rPr>
        <w:t>use mind mapping tools</w:t>
      </w:r>
      <w:r w:rsidRPr="00AE37BB">
        <w:t xml:space="preserve"> (either digitally or on paper) to visually connect different aspects of their subject, gradually narrowing them into </w:t>
      </w:r>
      <w:r w:rsidRPr="00AE37BB">
        <w:rPr>
          <w:b/>
          <w:bCs/>
        </w:rPr>
        <w:t>specific research problems</w:t>
      </w:r>
      <w:r w:rsidRPr="00AE37BB">
        <w:t>​</w:t>
      </w:r>
    </w:p>
    <w:p w14:paraId="2F5AEB5A" w14:textId="77777777" w:rsidR="00AE37BB" w:rsidRPr="00AE37BB" w:rsidRDefault="00AE37BB" w:rsidP="00AE37BB">
      <w:pPr>
        <w:numPr>
          <w:ilvl w:val="0"/>
          <w:numId w:val="18"/>
        </w:numPr>
      </w:pPr>
      <w:r w:rsidRPr="00AE37BB">
        <w:t xml:space="preserve">After mapping, have them write a </w:t>
      </w:r>
      <w:r w:rsidRPr="00AE37BB">
        <w:rPr>
          <w:b/>
          <w:bCs/>
        </w:rPr>
        <w:t>one-paragraph problem statement</w:t>
      </w:r>
      <w:r w:rsidRPr="00AE37BB">
        <w:t>.</w:t>
      </w:r>
    </w:p>
    <w:p w14:paraId="4E03B396" w14:textId="76DB6E12" w:rsidR="00AE37BB" w:rsidRPr="00AE37BB" w:rsidRDefault="00AE37BB" w:rsidP="00AE37BB"/>
    <w:p w14:paraId="7F0D5DCD" w14:textId="77777777" w:rsidR="00AE37BB" w:rsidRPr="00AE37BB" w:rsidRDefault="00AE37BB" w:rsidP="00AE37BB">
      <w:pPr>
        <w:rPr>
          <w:b/>
          <w:bCs/>
        </w:rPr>
      </w:pPr>
      <w:r w:rsidRPr="00AE37BB">
        <w:rPr>
          <w:b/>
          <w:bCs/>
        </w:rPr>
        <w:t>Step 4: Applying the Funnel Strategy to Develop Research Questions</w:t>
      </w:r>
    </w:p>
    <w:p w14:paraId="3ED47949" w14:textId="77777777" w:rsidR="00AE37BB" w:rsidRPr="00AE37BB" w:rsidRDefault="00AE37BB" w:rsidP="00AE37BB">
      <w:pPr>
        <w:rPr>
          <w:b/>
          <w:bCs/>
        </w:rPr>
      </w:pPr>
      <w:r w:rsidRPr="00AE37BB">
        <w:rPr>
          <w:b/>
          <w:bCs/>
        </w:rPr>
        <w:t>Goal:</w:t>
      </w:r>
    </w:p>
    <w:p w14:paraId="783DAA13" w14:textId="77777777" w:rsidR="00AE37BB" w:rsidRPr="00AE37BB" w:rsidRDefault="00AE37BB" w:rsidP="00AE37BB">
      <w:r w:rsidRPr="00AE37BB">
        <w:t>Guide students in formulating clear, concise research questions based on their narrowed research problem.</w:t>
      </w:r>
    </w:p>
    <w:p w14:paraId="70B2A2D2" w14:textId="77777777" w:rsidR="00AE37BB" w:rsidRPr="00AE37BB" w:rsidRDefault="00AE37BB" w:rsidP="00AE37BB">
      <w:pPr>
        <w:rPr>
          <w:b/>
          <w:bCs/>
        </w:rPr>
      </w:pPr>
      <w:r w:rsidRPr="00AE37BB">
        <w:rPr>
          <w:b/>
          <w:bCs/>
        </w:rPr>
        <w:t>Staff Instructions:</w:t>
      </w:r>
    </w:p>
    <w:p w14:paraId="101D3F50" w14:textId="77777777" w:rsidR="00AE37BB" w:rsidRPr="00AE37BB" w:rsidRDefault="00AE37BB" w:rsidP="00AE37BB">
      <w:pPr>
        <w:numPr>
          <w:ilvl w:val="0"/>
          <w:numId w:val="19"/>
        </w:numPr>
      </w:pPr>
      <w:r w:rsidRPr="00AE37BB">
        <w:t xml:space="preserve">Encourage students to focus on developing </w:t>
      </w:r>
      <w:r w:rsidRPr="00AE37BB">
        <w:rPr>
          <w:b/>
          <w:bCs/>
        </w:rPr>
        <w:t>descriptive</w:t>
      </w:r>
      <w:r w:rsidRPr="00AE37BB">
        <w:t xml:space="preserve">, </w:t>
      </w:r>
      <w:r w:rsidRPr="00AE37BB">
        <w:rPr>
          <w:b/>
          <w:bCs/>
        </w:rPr>
        <w:t>comparative</w:t>
      </w:r>
      <w:r w:rsidRPr="00AE37BB">
        <w:t xml:space="preserve">, or </w:t>
      </w:r>
      <w:r w:rsidRPr="00AE37BB">
        <w:rPr>
          <w:b/>
          <w:bCs/>
        </w:rPr>
        <w:t>causal questions</w:t>
      </w:r>
      <w:r w:rsidRPr="00AE37BB">
        <w:t>:</w:t>
      </w:r>
    </w:p>
    <w:p w14:paraId="4D129EA1" w14:textId="77777777" w:rsidR="00AE37BB" w:rsidRPr="00AE37BB" w:rsidRDefault="00AE37BB" w:rsidP="00AE37BB">
      <w:pPr>
        <w:numPr>
          <w:ilvl w:val="1"/>
          <w:numId w:val="19"/>
        </w:numPr>
      </w:pPr>
      <w:r w:rsidRPr="00AE37BB">
        <w:rPr>
          <w:b/>
          <w:bCs/>
        </w:rPr>
        <w:t>Descriptive</w:t>
      </w:r>
      <w:r w:rsidRPr="00AE37BB">
        <w:t>: Questions that explore the “what,” “where,” and “how” (e.g., “What are the common insider threat techniques in healthcare?”).</w:t>
      </w:r>
    </w:p>
    <w:p w14:paraId="5E5C53AA" w14:textId="77777777" w:rsidR="00AE37BB" w:rsidRPr="00AE37BB" w:rsidRDefault="00AE37BB" w:rsidP="00AE37BB">
      <w:pPr>
        <w:numPr>
          <w:ilvl w:val="1"/>
          <w:numId w:val="19"/>
        </w:numPr>
      </w:pPr>
      <w:r w:rsidRPr="00AE37BB">
        <w:rPr>
          <w:b/>
          <w:bCs/>
        </w:rPr>
        <w:t>Comparative</w:t>
      </w:r>
      <w:r w:rsidRPr="00AE37BB">
        <w:t>: Questions that involve comparison (e.g., “Which machine learning algorithm performs best in detecting cyber threats?”).</w:t>
      </w:r>
    </w:p>
    <w:p w14:paraId="17027E0C" w14:textId="77777777" w:rsidR="00AE37BB" w:rsidRPr="00AE37BB" w:rsidRDefault="00AE37BB" w:rsidP="00AE37BB">
      <w:pPr>
        <w:numPr>
          <w:ilvl w:val="1"/>
          <w:numId w:val="19"/>
        </w:numPr>
      </w:pPr>
      <w:r w:rsidRPr="00AE37BB">
        <w:rPr>
          <w:b/>
          <w:bCs/>
        </w:rPr>
        <w:t>Causal</w:t>
      </w:r>
      <w:r w:rsidRPr="00AE37BB">
        <w:t>: Questions that explore cause-and-effect (e.g., “How does two-factor authentication affect the incidence of phishing attacks?”).</w:t>
      </w:r>
    </w:p>
    <w:p w14:paraId="55AA4B4E" w14:textId="77777777" w:rsidR="00AE37BB" w:rsidRPr="00AE37BB" w:rsidRDefault="00AE37BB" w:rsidP="00AE37BB">
      <w:pPr>
        <w:rPr>
          <w:b/>
          <w:bCs/>
        </w:rPr>
      </w:pPr>
      <w:r w:rsidRPr="00AE37BB">
        <w:rPr>
          <w:b/>
          <w:bCs/>
        </w:rPr>
        <w:t>Questions to Ask:</w:t>
      </w:r>
    </w:p>
    <w:p w14:paraId="0117CAFA" w14:textId="77777777" w:rsidR="00AE37BB" w:rsidRPr="00AE37BB" w:rsidRDefault="00AE37BB" w:rsidP="00AE37BB">
      <w:pPr>
        <w:numPr>
          <w:ilvl w:val="0"/>
          <w:numId w:val="20"/>
        </w:numPr>
      </w:pPr>
      <w:r w:rsidRPr="00AE37BB">
        <w:t>Does your research question align with the research problem you’ve identified?</w:t>
      </w:r>
    </w:p>
    <w:p w14:paraId="08D291EB" w14:textId="77777777" w:rsidR="00AE37BB" w:rsidRPr="00AE37BB" w:rsidRDefault="00AE37BB" w:rsidP="00AE37BB">
      <w:pPr>
        <w:numPr>
          <w:ilvl w:val="0"/>
          <w:numId w:val="20"/>
        </w:numPr>
      </w:pPr>
      <w:r w:rsidRPr="00AE37BB">
        <w:t>Is your research question specific enough to guide the study, yet broad enough to be of interest to the academic community?</w:t>
      </w:r>
    </w:p>
    <w:p w14:paraId="1134A796" w14:textId="77777777" w:rsidR="00AE37BB" w:rsidRPr="00AE37BB" w:rsidRDefault="00AE37BB" w:rsidP="00AE37BB">
      <w:pPr>
        <w:numPr>
          <w:ilvl w:val="0"/>
          <w:numId w:val="20"/>
        </w:numPr>
      </w:pPr>
      <w:r w:rsidRPr="00AE37BB">
        <w:t>What type of research question fits best: descriptive, comparative, or causal?</w:t>
      </w:r>
    </w:p>
    <w:p w14:paraId="2C0DE1D9" w14:textId="77777777" w:rsidR="00AE37BB" w:rsidRPr="00AE37BB" w:rsidRDefault="00AE37BB" w:rsidP="00AE37BB">
      <w:pPr>
        <w:rPr>
          <w:b/>
          <w:bCs/>
        </w:rPr>
      </w:pPr>
      <w:r w:rsidRPr="00AE37BB">
        <w:rPr>
          <w:b/>
          <w:bCs/>
        </w:rPr>
        <w:t>Activity:</w:t>
      </w:r>
    </w:p>
    <w:p w14:paraId="2B9E1471" w14:textId="7AE8552B" w:rsidR="00AE37BB" w:rsidRPr="00AE37BB" w:rsidRDefault="00AE37BB" w:rsidP="00AE37BB">
      <w:pPr>
        <w:numPr>
          <w:ilvl w:val="0"/>
          <w:numId w:val="21"/>
        </w:numPr>
      </w:pPr>
      <w:r w:rsidRPr="00AE37BB">
        <w:t xml:space="preserve">Have students draft </w:t>
      </w:r>
      <w:r w:rsidRPr="00AE37BB">
        <w:rPr>
          <w:b/>
          <w:bCs/>
        </w:rPr>
        <w:t>two research questions</w:t>
      </w:r>
      <w:r w:rsidRPr="00AE37BB">
        <w:t xml:space="preserve"> based on their narrowed research problem. They should ensure that one question is </w:t>
      </w:r>
      <w:r w:rsidRPr="00AE37BB">
        <w:rPr>
          <w:b/>
          <w:bCs/>
        </w:rPr>
        <w:t>descriptive,</w:t>
      </w:r>
      <w:r w:rsidRPr="00AE37BB">
        <w:t xml:space="preserve"> and one is </w:t>
      </w:r>
      <w:r w:rsidRPr="00AE37BB">
        <w:rPr>
          <w:b/>
          <w:bCs/>
        </w:rPr>
        <w:t>comparative</w:t>
      </w:r>
      <w:r w:rsidRPr="00AE37BB">
        <w:t xml:space="preserve"> or </w:t>
      </w:r>
      <w:r w:rsidRPr="00AE37BB">
        <w:rPr>
          <w:b/>
          <w:bCs/>
        </w:rPr>
        <w:t>causal</w:t>
      </w:r>
      <w:r w:rsidRPr="00AE37BB">
        <w:t>.</w:t>
      </w:r>
    </w:p>
    <w:p w14:paraId="6A8303A2" w14:textId="77777777" w:rsidR="00AE37BB" w:rsidRPr="00AE37BB" w:rsidRDefault="00AE37BB" w:rsidP="00AE37BB">
      <w:pPr>
        <w:numPr>
          <w:ilvl w:val="0"/>
          <w:numId w:val="21"/>
        </w:numPr>
      </w:pPr>
      <w:r w:rsidRPr="00AE37BB">
        <w:t>Peer-review activity: Students swap questions and critique each other’s clarity, feasibility, and scope.</w:t>
      </w:r>
    </w:p>
    <w:p w14:paraId="3F2F5879" w14:textId="3E185778" w:rsidR="00AE37BB" w:rsidRPr="00AE37BB" w:rsidRDefault="00AE37BB" w:rsidP="00AE37BB"/>
    <w:p w14:paraId="1661EA6F" w14:textId="77777777" w:rsidR="00AE37BB" w:rsidRPr="00AE37BB" w:rsidRDefault="00AE37BB" w:rsidP="00AE37BB">
      <w:pPr>
        <w:pStyle w:val="Heading2"/>
      </w:pPr>
      <w:r w:rsidRPr="00AE37BB">
        <w:t>Step 5: Evaluating the Research Problem and Questions</w:t>
      </w:r>
    </w:p>
    <w:p w14:paraId="456B5AF2" w14:textId="77777777" w:rsidR="00AE37BB" w:rsidRPr="00AE37BB" w:rsidRDefault="00AE37BB" w:rsidP="00AE37BB">
      <w:pPr>
        <w:rPr>
          <w:b/>
          <w:bCs/>
        </w:rPr>
      </w:pPr>
      <w:r w:rsidRPr="00AE37BB">
        <w:rPr>
          <w:b/>
          <w:bCs/>
        </w:rPr>
        <w:t>Goal:</w:t>
      </w:r>
    </w:p>
    <w:p w14:paraId="428CDFB7" w14:textId="77777777" w:rsidR="00AE37BB" w:rsidRPr="00AE37BB" w:rsidRDefault="00AE37BB" w:rsidP="00AE37BB">
      <w:r w:rsidRPr="00AE37BB">
        <w:t>Ensure that students have developed a researchable and impactful problem with clear, focused questions.</w:t>
      </w:r>
    </w:p>
    <w:p w14:paraId="316F353D" w14:textId="77777777" w:rsidR="00AE37BB" w:rsidRPr="00AE37BB" w:rsidRDefault="00AE37BB" w:rsidP="00AE37BB">
      <w:pPr>
        <w:rPr>
          <w:b/>
          <w:bCs/>
        </w:rPr>
      </w:pPr>
      <w:r w:rsidRPr="00AE37BB">
        <w:rPr>
          <w:b/>
          <w:bCs/>
        </w:rPr>
        <w:t>Staff Instructions:</w:t>
      </w:r>
    </w:p>
    <w:p w14:paraId="125A4320" w14:textId="77777777" w:rsidR="00AE37BB" w:rsidRPr="00AE37BB" w:rsidRDefault="00AE37BB" w:rsidP="00AE37BB">
      <w:pPr>
        <w:numPr>
          <w:ilvl w:val="0"/>
          <w:numId w:val="22"/>
        </w:numPr>
      </w:pPr>
      <w:r w:rsidRPr="00AE37BB">
        <w:t xml:space="preserve">Review each student's problem and research questions to ensure </w:t>
      </w:r>
      <w:r w:rsidRPr="00AE37BB">
        <w:rPr>
          <w:b/>
          <w:bCs/>
        </w:rPr>
        <w:t>alignment</w:t>
      </w:r>
      <w:r w:rsidRPr="00AE37BB">
        <w:t xml:space="preserve">, </w:t>
      </w:r>
      <w:r w:rsidRPr="00AE37BB">
        <w:rPr>
          <w:b/>
          <w:bCs/>
        </w:rPr>
        <w:t>clarity</w:t>
      </w:r>
      <w:r w:rsidRPr="00AE37BB">
        <w:t xml:space="preserve">, and </w:t>
      </w:r>
      <w:r w:rsidRPr="00AE37BB">
        <w:rPr>
          <w:b/>
          <w:bCs/>
        </w:rPr>
        <w:t>feasibility</w:t>
      </w:r>
      <w:r w:rsidRPr="00AE37BB">
        <w:t>.</w:t>
      </w:r>
    </w:p>
    <w:p w14:paraId="2BCDCD8F" w14:textId="77777777" w:rsidR="00AE37BB" w:rsidRPr="00AE37BB" w:rsidRDefault="00AE37BB" w:rsidP="00AE37BB">
      <w:pPr>
        <w:rPr>
          <w:b/>
          <w:bCs/>
        </w:rPr>
      </w:pPr>
      <w:r w:rsidRPr="00AE37BB">
        <w:rPr>
          <w:b/>
          <w:bCs/>
        </w:rPr>
        <w:t>Questions to Ask:</w:t>
      </w:r>
    </w:p>
    <w:p w14:paraId="1153C3DD" w14:textId="77777777" w:rsidR="00AE37BB" w:rsidRPr="00AE37BB" w:rsidRDefault="00AE37BB" w:rsidP="00AE37BB">
      <w:pPr>
        <w:numPr>
          <w:ilvl w:val="0"/>
          <w:numId w:val="23"/>
        </w:numPr>
      </w:pPr>
      <w:r w:rsidRPr="00AE37BB">
        <w:t>Is the research problem clearly articulated and well-defined?</w:t>
      </w:r>
    </w:p>
    <w:p w14:paraId="558DB1C0" w14:textId="77777777" w:rsidR="00AE37BB" w:rsidRPr="00AE37BB" w:rsidRDefault="00AE37BB" w:rsidP="00AE37BB">
      <w:pPr>
        <w:numPr>
          <w:ilvl w:val="0"/>
          <w:numId w:val="23"/>
        </w:numPr>
      </w:pPr>
      <w:r w:rsidRPr="00AE37BB">
        <w:t>Are the research questions specific and actionable?</w:t>
      </w:r>
    </w:p>
    <w:p w14:paraId="37E902FE" w14:textId="77777777" w:rsidR="00AE37BB" w:rsidRPr="00AE37BB" w:rsidRDefault="00AE37BB" w:rsidP="00AE37BB">
      <w:pPr>
        <w:numPr>
          <w:ilvl w:val="0"/>
          <w:numId w:val="23"/>
        </w:numPr>
      </w:pPr>
      <w:r w:rsidRPr="00AE37BB">
        <w:t>Does the problem and its questions contribute to addressing a significant gap in the literature?</w:t>
      </w:r>
    </w:p>
    <w:p w14:paraId="0124A7DD" w14:textId="77777777" w:rsidR="00AE37BB" w:rsidRPr="00AE37BB" w:rsidRDefault="00AE37BB" w:rsidP="00AE37BB">
      <w:pPr>
        <w:rPr>
          <w:b/>
          <w:bCs/>
        </w:rPr>
      </w:pPr>
      <w:r w:rsidRPr="00AE37BB">
        <w:rPr>
          <w:b/>
          <w:bCs/>
        </w:rPr>
        <w:lastRenderedPageBreak/>
        <w:t>Activity:</w:t>
      </w:r>
    </w:p>
    <w:p w14:paraId="764877BD" w14:textId="77777777" w:rsidR="00AE37BB" w:rsidRPr="00AE37BB" w:rsidRDefault="00AE37BB" w:rsidP="00AE37BB">
      <w:pPr>
        <w:numPr>
          <w:ilvl w:val="0"/>
          <w:numId w:val="24"/>
        </w:numPr>
      </w:pPr>
      <w:r w:rsidRPr="00AE37BB">
        <w:t xml:space="preserve">Have students revise their problem statement and research questions based on feedback from the peer-review session. Ask them to include </w:t>
      </w:r>
      <w:r w:rsidRPr="00AE37BB">
        <w:rPr>
          <w:b/>
          <w:bCs/>
        </w:rPr>
        <w:t>justifications</w:t>
      </w:r>
      <w:r w:rsidRPr="00AE37BB">
        <w:t xml:space="preserve"> for their questions, referencing gaps they’ve identified in the literature.</w:t>
      </w:r>
    </w:p>
    <w:p w14:paraId="55267F2D" w14:textId="3A9E1686" w:rsidR="00AE37BB" w:rsidRPr="00AE37BB" w:rsidRDefault="00AE37BB" w:rsidP="00AE37BB"/>
    <w:p w14:paraId="40E9CDEB" w14:textId="75FC8DDE" w:rsidR="00AE37BB" w:rsidRPr="00AE37BB" w:rsidRDefault="002D574C" w:rsidP="002D574C">
      <w:pPr>
        <w:pStyle w:val="Heading2"/>
      </w:pPr>
      <w:r>
        <w:t xml:space="preserve">Plenary </w:t>
      </w:r>
    </w:p>
    <w:p w14:paraId="648D91C7" w14:textId="77777777" w:rsidR="00AE37BB" w:rsidRPr="00AE37BB" w:rsidRDefault="00AE37BB" w:rsidP="00AE37BB">
      <w:pPr>
        <w:rPr>
          <w:b/>
          <w:bCs/>
        </w:rPr>
      </w:pPr>
      <w:r w:rsidRPr="00AE37BB">
        <w:rPr>
          <w:b/>
          <w:bCs/>
        </w:rPr>
        <w:t>Goal:</w:t>
      </w:r>
    </w:p>
    <w:p w14:paraId="261E5E3B" w14:textId="77777777" w:rsidR="00AE37BB" w:rsidRPr="00AE37BB" w:rsidRDefault="00AE37BB" w:rsidP="00AE37BB">
      <w:r w:rsidRPr="00AE37BB">
        <w:t>Encourage reflection on the process of using the Funnel Strategy to develop a research problem and related questions.</w:t>
      </w:r>
    </w:p>
    <w:p w14:paraId="7611B63A" w14:textId="77777777" w:rsidR="00AE37BB" w:rsidRPr="00AE37BB" w:rsidRDefault="00AE37BB" w:rsidP="00AE37BB">
      <w:pPr>
        <w:rPr>
          <w:b/>
          <w:bCs/>
        </w:rPr>
      </w:pPr>
      <w:r w:rsidRPr="00AE37BB">
        <w:rPr>
          <w:b/>
          <w:bCs/>
        </w:rPr>
        <w:t>Questions to Ask:</w:t>
      </w:r>
    </w:p>
    <w:p w14:paraId="2088C323" w14:textId="77777777" w:rsidR="00AE37BB" w:rsidRPr="00AE37BB" w:rsidRDefault="00AE37BB" w:rsidP="00AE37BB">
      <w:pPr>
        <w:numPr>
          <w:ilvl w:val="0"/>
          <w:numId w:val="25"/>
        </w:numPr>
      </w:pPr>
      <w:r w:rsidRPr="00AE37BB">
        <w:t>What was the most challenging part of narrowing down your topic using the Funnel Strategy?</w:t>
      </w:r>
    </w:p>
    <w:p w14:paraId="39B2D721" w14:textId="77777777" w:rsidR="00AE37BB" w:rsidRPr="00AE37BB" w:rsidRDefault="00AE37BB" w:rsidP="00AE37BB">
      <w:pPr>
        <w:numPr>
          <w:ilvl w:val="0"/>
          <w:numId w:val="25"/>
        </w:numPr>
      </w:pPr>
      <w:r w:rsidRPr="00AE37BB">
        <w:t>How did reviewing the literature help you refine your research problem?</w:t>
      </w:r>
    </w:p>
    <w:p w14:paraId="1CF3D66C" w14:textId="77777777" w:rsidR="00AE37BB" w:rsidRPr="00AE37BB" w:rsidRDefault="00AE37BB" w:rsidP="00AE37BB">
      <w:pPr>
        <w:numPr>
          <w:ilvl w:val="0"/>
          <w:numId w:val="25"/>
        </w:numPr>
      </w:pPr>
      <w:r w:rsidRPr="00AE37BB">
        <w:t>In what ways do you think the Funnel Strategy can help keep your research focused moving forward?</w:t>
      </w:r>
    </w:p>
    <w:p w14:paraId="5175A102" w14:textId="77777777" w:rsidR="00AE37BB" w:rsidRPr="00AE37BB" w:rsidRDefault="00AE37BB" w:rsidP="00AE37BB">
      <w:pPr>
        <w:rPr>
          <w:b/>
          <w:bCs/>
        </w:rPr>
      </w:pPr>
      <w:r w:rsidRPr="00AE37BB">
        <w:rPr>
          <w:b/>
          <w:bCs/>
        </w:rPr>
        <w:t>Activity:</w:t>
      </w:r>
    </w:p>
    <w:p w14:paraId="28AEB746" w14:textId="77777777" w:rsidR="00AE37BB" w:rsidRPr="00AE37BB" w:rsidRDefault="00AE37BB" w:rsidP="00AE37BB">
      <w:pPr>
        <w:numPr>
          <w:ilvl w:val="0"/>
          <w:numId w:val="26"/>
        </w:numPr>
      </w:pPr>
      <w:r w:rsidRPr="00AE37BB">
        <w:rPr>
          <w:b/>
          <w:bCs/>
        </w:rPr>
        <w:t>Group reflection</w:t>
      </w:r>
      <w:r w:rsidRPr="00AE37BB">
        <w:t>: Ask students to share their experiences with the Funnel Strategy process. Discuss how this approach will help them stay focused during the research process and identify challenges early on.</w:t>
      </w:r>
    </w:p>
    <w:p w14:paraId="51B9C156" w14:textId="0D1127CC" w:rsidR="00AE37BB" w:rsidRPr="00AE37BB" w:rsidRDefault="00AE37BB" w:rsidP="00AE37BB"/>
    <w:p w14:paraId="5E3ACFF7" w14:textId="77777777" w:rsidR="00AE37BB" w:rsidRPr="00AE37BB" w:rsidRDefault="00AE37BB" w:rsidP="00AE37BB">
      <w:pPr>
        <w:rPr>
          <w:b/>
          <w:bCs/>
        </w:rPr>
      </w:pPr>
      <w:r w:rsidRPr="00AE37BB">
        <w:rPr>
          <w:b/>
          <w:bCs/>
        </w:rPr>
        <w:t>Additional Resources for Students</w:t>
      </w:r>
    </w:p>
    <w:p w14:paraId="11491AC3" w14:textId="77777777" w:rsidR="00AE37BB" w:rsidRPr="00AE37BB" w:rsidRDefault="00AE37BB" w:rsidP="00AE37BB">
      <w:pPr>
        <w:numPr>
          <w:ilvl w:val="0"/>
          <w:numId w:val="27"/>
        </w:numPr>
      </w:pPr>
      <w:r w:rsidRPr="00AE37BB">
        <w:rPr>
          <w:b/>
          <w:bCs/>
        </w:rPr>
        <w:t>Online Mind Mapping Tools</w:t>
      </w:r>
      <w:r w:rsidRPr="00AE37BB">
        <w:t xml:space="preserve">: </w:t>
      </w:r>
      <w:proofErr w:type="spellStart"/>
      <w:r w:rsidRPr="00AE37BB">
        <w:t>MindMeister</w:t>
      </w:r>
      <w:proofErr w:type="spellEnd"/>
      <w:r w:rsidRPr="00AE37BB">
        <w:t xml:space="preserve">, </w:t>
      </w:r>
      <w:proofErr w:type="spellStart"/>
      <w:r w:rsidRPr="00AE37BB">
        <w:t>XMind</w:t>
      </w:r>
      <w:proofErr w:type="spellEnd"/>
      <w:r w:rsidRPr="00AE37BB">
        <w:t>, or even physical mind maps for brainstorming ideas​(Pages from Research tec…).</w:t>
      </w:r>
    </w:p>
    <w:p w14:paraId="3C947120" w14:textId="77777777" w:rsidR="00AE37BB" w:rsidRPr="00AE37BB" w:rsidRDefault="00AE37BB" w:rsidP="00AE37BB">
      <w:pPr>
        <w:numPr>
          <w:ilvl w:val="0"/>
          <w:numId w:val="27"/>
        </w:numPr>
      </w:pPr>
      <w:r w:rsidRPr="00AE37BB">
        <w:rPr>
          <w:b/>
          <w:bCs/>
        </w:rPr>
        <w:t>Recommended Reading</w:t>
      </w:r>
      <w:r w:rsidRPr="00AE37BB">
        <w:t xml:space="preserve">: Chapter 4 on adopting a Funnel Strategy for refining research problems​(chap4 Research </w:t>
      </w:r>
      <w:proofErr w:type="spellStart"/>
      <w:r w:rsidRPr="00AE37BB">
        <w:t>Techniqu</w:t>
      </w:r>
      <w:proofErr w:type="spellEnd"/>
      <w:r w:rsidRPr="00AE37BB">
        <w:t>…).</w:t>
      </w:r>
    </w:p>
    <w:p w14:paraId="25C49AA4" w14:textId="77777777" w:rsidR="00AE37BB" w:rsidRPr="00AE37BB" w:rsidRDefault="00AE37BB" w:rsidP="00AE37BB">
      <w:pPr>
        <w:numPr>
          <w:ilvl w:val="0"/>
          <w:numId w:val="27"/>
        </w:numPr>
      </w:pPr>
      <w:r w:rsidRPr="00AE37BB">
        <w:rPr>
          <w:b/>
          <w:bCs/>
        </w:rPr>
        <w:t>Example Research Problem Statements</w:t>
      </w:r>
      <w:r w:rsidRPr="00AE37BB">
        <w:t>: Provide 2-3 sample problem statements from recent dissertations or theses.</w:t>
      </w:r>
    </w:p>
    <w:p w14:paraId="026D3A08" w14:textId="66306AAA" w:rsidR="00AE37BB" w:rsidRPr="00AE37BB" w:rsidRDefault="00AE37BB" w:rsidP="00AE37BB"/>
    <w:p w14:paraId="1A80C1E6" w14:textId="77777777" w:rsidR="00C34E6B" w:rsidRDefault="00C34E6B"/>
    <w:sectPr w:rsidR="00C34E6B" w:rsidSect="00472E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Red Hat Text">
    <w:panose1 w:val="02010503040201060303"/>
    <w:charset w:val="00"/>
    <w:family w:val="modern"/>
    <w:notTrueType/>
    <w:pitch w:val="variable"/>
    <w:sig w:usb0="00000007" w:usb1="00000001" w:usb2="00000000" w:usb3="00000000" w:csb0="00000093" w:csb1="00000000"/>
  </w:font>
  <w:font w:name="Red Hat Display">
    <w:panose1 w:val="02010503040201060303"/>
    <w:charset w:val="00"/>
    <w:family w:val="modern"/>
    <w:notTrueType/>
    <w:pitch w:val="variable"/>
    <w:sig w:usb0="00000007" w:usb1="00000001" w:usb2="00000000" w:usb3="00000000" w:csb0="00000093"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AD6A61"/>
    <w:multiLevelType w:val="multilevel"/>
    <w:tmpl w:val="C6B48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A05FAA"/>
    <w:multiLevelType w:val="multilevel"/>
    <w:tmpl w:val="8BBC5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DA6089"/>
    <w:multiLevelType w:val="hybridMultilevel"/>
    <w:tmpl w:val="C7AED040"/>
    <w:lvl w:ilvl="0" w:tplc="0809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0FD4045"/>
    <w:multiLevelType w:val="multilevel"/>
    <w:tmpl w:val="8B501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BB49ED"/>
    <w:multiLevelType w:val="multilevel"/>
    <w:tmpl w:val="C0A4F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E9183B"/>
    <w:multiLevelType w:val="multilevel"/>
    <w:tmpl w:val="71D2E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395DAA"/>
    <w:multiLevelType w:val="multilevel"/>
    <w:tmpl w:val="F4669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6860AB"/>
    <w:multiLevelType w:val="hybridMultilevel"/>
    <w:tmpl w:val="A170C1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B970E35"/>
    <w:multiLevelType w:val="multilevel"/>
    <w:tmpl w:val="8646A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E6444C"/>
    <w:multiLevelType w:val="hybridMultilevel"/>
    <w:tmpl w:val="A5C28A70"/>
    <w:lvl w:ilvl="0" w:tplc="4F9C70C0">
      <w:start w:val="1"/>
      <w:numFmt w:val="bullet"/>
      <w:lvlText w:val=""/>
      <w:lvlJc w:val="left"/>
      <w:pPr>
        <w:tabs>
          <w:tab w:val="num" w:pos="720"/>
        </w:tabs>
        <w:ind w:left="720" w:hanging="360"/>
      </w:pPr>
      <w:rPr>
        <w:rFonts w:ascii="Wingdings" w:hAnsi="Wingdings" w:hint="default"/>
      </w:rPr>
    </w:lvl>
    <w:lvl w:ilvl="1" w:tplc="CFFCA444" w:tentative="1">
      <w:start w:val="1"/>
      <w:numFmt w:val="bullet"/>
      <w:lvlText w:val=""/>
      <w:lvlJc w:val="left"/>
      <w:pPr>
        <w:tabs>
          <w:tab w:val="num" w:pos="1440"/>
        </w:tabs>
        <w:ind w:left="1440" w:hanging="360"/>
      </w:pPr>
      <w:rPr>
        <w:rFonts w:ascii="Wingdings" w:hAnsi="Wingdings" w:hint="default"/>
      </w:rPr>
    </w:lvl>
    <w:lvl w:ilvl="2" w:tplc="7324973A" w:tentative="1">
      <w:start w:val="1"/>
      <w:numFmt w:val="bullet"/>
      <w:lvlText w:val=""/>
      <w:lvlJc w:val="left"/>
      <w:pPr>
        <w:tabs>
          <w:tab w:val="num" w:pos="2160"/>
        </w:tabs>
        <w:ind w:left="2160" w:hanging="360"/>
      </w:pPr>
      <w:rPr>
        <w:rFonts w:ascii="Wingdings" w:hAnsi="Wingdings" w:hint="default"/>
      </w:rPr>
    </w:lvl>
    <w:lvl w:ilvl="3" w:tplc="11DA396C" w:tentative="1">
      <w:start w:val="1"/>
      <w:numFmt w:val="bullet"/>
      <w:lvlText w:val=""/>
      <w:lvlJc w:val="left"/>
      <w:pPr>
        <w:tabs>
          <w:tab w:val="num" w:pos="2880"/>
        </w:tabs>
        <w:ind w:left="2880" w:hanging="360"/>
      </w:pPr>
      <w:rPr>
        <w:rFonts w:ascii="Wingdings" w:hAnsi="Wingdings" w:hint="default"/>
      </w:rPr>
    </w:lvl>
    <w:lvl w:ilvl="4" w:tplc="6E10F0AA" w:tentative="1">
      <w:start w:val="1"/>
      <w:numFmt w:val="bullet"/>
      <w:lvlText w:val=""/>
      <w:lvlJc w:val="left"/>
      <w:pPr>
        <w:tabs>
          <w:tab w:val="num" w:pos="3600"/>
        </w:tabs>
        <w:ind w:left="3600" w:hanging="360"/>
      </w:pPr>
      <w:rPr>
        <w:rFonts w:ascii="Wingdings" w:hAnsi="Wingdings" w:hint="default"/>
      </w:rPr>
    </w:lvl>
    <w:lvl w:ilvl="5" w:tplc="5BB80E0E" w:tentative="1">
      <w:start w:val="1"/>
      <w:numFmt w:val="bullet"/>
      <w:lvlText w:val=""/>
      <w:lvlJc w:val="left"/>
      <w:pPr>
        <w:tabs>
          <w:tab w:val="num" w:pos="4320"/>
        </w:tabs>
        <w:ind w:left="4320" w:hanging="360"/>
      </w:pPr>
      <w:rPr>
        <w:rFonts w:ascii="Wingdings" w:hAnsi="Wingdings" w:hint="default"/>
      </w:rPr>
    </w:lvl>
    <w:lvl w:ilvl="6" w:tplc="A5B0F3D6" w:tentative="1">
      <w:start w:val="1"/>
      <w:numFmt w:val="bullet"/>
      <w:lvlText w:val=""/>
      <w:lvlJc w:val="left"/>
      <w:pPr>
        <w:tabs>
          <w:tab w:val="num" w:pos="5040"/>
        </w:tabs>
        <w:ind w:left="5040" w:hanging="360"/>
      </w:pPr>
      <w:rPr>
        <w:rFonts w:ascii="Wingdings" w:hAnsi="Wingdings" w:hint="default"/>
      </w:rPr>
    </w:lvl>
    <w:lvl w:ilvl="7" w:tplc="FFD88CBA" w:tentative="1">
      <w:start w:val="1"/>
      <w:numFmt w:val="bullet"/>
      <w:lvlText w:val=""/>
      <w:lvlJc w:val="left"/>
      <w:pPr>
        <w:tabs>
          <w:tab w:val="num" w:pos="5760"/>
        </w:tabs>
        <w:ind w:left="5760" w:hanging="360"/>
      </w:pPr>
      <w:rPr>
        <w:rFonts w:ascii="Wingdings" w:hAnsi="Wingdings" w:hint="default"/>
      </w:rPr>
    </w:lvl>
    <w:lvl w:ilvl="8" w:tplc="2D32543C"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2605233"/>
    <w:multiLevelType w:val="multilevel"/>
    <w:tmpl w:val="5748B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3D6256"/>
    <w:multiLevelType w:val="hybridMultilevel"/>
    <w:tmpl w:val="6318EFB2"/>
    <w:lvl w:ilvl="0" w:tplc="08002C22">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AEE7381"/>
    <w:multiLevelType w:val="multilevel"/>
    <w:tmpl w:val="F5568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F56120"/>
    <w:multiLevelType w:val="multilevel"/>
    <w:tmpl w:val="87E6F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B34167"/>
    <w:multiLevelType w:val="hybridMultilevel"/>
    <w:tmpl w:val="AD88A862"/>
    <w:lvl w:ilvl="0" w:tplc="6AB65CBE">
      <w:start w:val="1"/>
      <w:numFmt w:val="bullet"/>
      <w:lvlText w:val=""/>
      <w:lvlJc w:val="left"/>
      <w:pPr>
        <w:tabs>
          <w:tab w:val="num" w:pos="720"/>
        </w:tabs>
        <w:ind w:left="720" w:hanging="360"/>
      </w:pPr>
      <w:rPr>
        <w:rFonts w:ascii="Wingdings" w:hAnsi="Wingdings" w:hint="default"/>
      </w:rPr>
    </w:lvl>
    <w:lvl w:ilvl="1" w:tplc="77FA447E" w:tentative="1">
      <w:start w:val="1"/>
      <w:numFmt w:val="bullet"/>
      <w:lvlText w:val=""/>
      <w:lvlJc w:val="left"/>
      <w:pPr>
        <w:tabs>
          <w:tab w:val="num" w:pos="1440"/>
        </w:tabs>
        <w:ind w:left="1440" w:hanging="360"/>
      </w:pPr>
      <w:rPr>
        <w:rFonts w:ascii="Wingdings" w:hAnsi="Wingdings" w:hint="default"/>
      </w:rPr>
    </w:lvl>
    <w:lvl w:ilvl="2" w:tplc="28047BBA" w:tentative="1">
      <w:start w:val="1"/>
      <w:numFmt w:val="bullet"/>
      <w:lvlText w:val=""/>
      <w:lvlJc w:val="left"/>
      <w:pPr>
        <w:tabs>
          <w:tab w:val="num" w:pos="2160"/>
        </w:tabs>
        <w:ind w:left="2160" w:hanging="360"/>
      </w:pPr>
      <w:rPr>
        <w:rFonts w:ascii="Wingdings" w:hAnsi="Wingdings" w:hint="default"/>
      </w:rPr>
    </w:lvl>
    <w:lvl w:ilvl="3" w:tplc="27462E0A" w:tentative="1">
      <w:start w:val="1"/>
      <w:numFmt w:val="bullet"/>
      <w:lvlText w:val=""/>
      <w:lvlJc w:val="left"/>
      <w:pPr>
        <w:tabs>
          <w:tab w:val="num" w:pos="2880"/>
        </w:tabs>
        <w:ind w:left="2880" w:hanging="360"/>
      </w:pPr>
      <w:rPr>
        <w:rFonts w:ascii="Wingdings" w:hAnsi="Wingdings" w:hint="default"/>
      </w:rPr>
    </w:lvl>
    <w:lvl w:ilvl="4" w:tplc="9E8CD1AC" w:tentative="1">
      <w:start w:val="1"/>
      <w:numFmt w:val="bullet"/>
      <w:lvlText w:val=""/>
      <w:lvlJc w:val="left"/>
      <w:pPr>
        <w:tabs>
          <w:tab w:val="num" w:pos="3600"/>
        </w:tabs>
        <w:ind w:left="3600" w:hanging="360"/>
      </w:pPr>
      <w:rPr>
        <w:rFonts w:ascii="Wingdings" w:hAnsi="Wingdings" w:hint="default"/>
      </w:rPr>
    </w:lvl>
    <w:lvl w:ilvl="5" w:tplc="732CEE4C" w:tentative="1">
      <w:start w:val="1"/>
      <w:numFmt w:val="bullet"/>
      <w:lvlText w:val=""/>
      <w:lvlJc w:val="left"/>
      <w:pPr>
        <w:tabs>
          <w:tab w:val="num" w:pos="4320"/>
        </w:tabs>
        <w:ind w:left="4320" w:hanging="360"/>
      </w:pPr>
      <w:rPr>
        <w:rFonts w:ascii="Wingdings" w:hAnsi="Wingdings" w:hint="default"/>
      </w:rPr>
    </w:lvl>
    <w:lvl w:ilvl="6" w:tplc="6DE08ED0" w:tentative="1">
      <w:start w:val="1"/>
      <w:numFmt w:val="bullet"/>
      <w:lvlText w:val=""/>
      <w:lvlJc w:val="left"/>
      <w:pPr>
        <w:tabs>
          <w:tab w:val="num" w:pos="5040"/>
        </w:tabs>
        <w:ind w:left="5040" w:hanging="360"/>
      </w:pPr>
      <w:rPr>
        <w:rFonts w:ascii="Wingdings" w:hAnsi="Wingdings" w:hint="default"/>
      </w:rPr>
    </w:lvl>
    <w:lvl w:ilvl="7" w:tplc="463605F4" w:tentative="1">
      <w:start w:val="1"/>
      <w:numFmt w:val="bullet"/>
      <w:lvlText w:val=""/>
      <w:lvlJc w:val="left"/>
      <w:pPr>
        <w:tabs>
          <w:tab w:val="num" w:pos="5760"/>
        </w:tabs>
        <w:ind w:left="5760" w:hanging="360"/>
      </w:pPr>
      <w:rPr>
        <w:rFonts w:ascii="Wingdings" w:hAnsi="Wingdings" w:hint="default"/>
      </w:rPr>
    </w:lvl>
    <w:lvl w:ilvl="8" w:tplc="B7444168"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E6F3BC3"/>
    <w:multiLevelType w:val="multilevel"/>
    <w:tmpl w:val="F4863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2F2440"/>
    <w:multiLevelType w:val="hybridMultilevel"/>
    <w:tmpl w:val="C0480E6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343737E"/>
    <w:multiLevelType w:val="multilevel"/>
    <w:tmpl w:val="01D0F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9151B0"/>
    <w:multiLevelType w:val="multilevel"/>
    <w:tmpl w:val="09D21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D56F5B"/>
    <w:multiLevelType w:val="multilevel"/>
    <w:tmpl w:val="77289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CE5215"/>
    <w:multiLevelType w:val="multilevel"/>
    <w:tmpl w:val="8B70E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1F33F6"/>
    <w:multiLevelType w:val="multilevel"/>
    <w:tmpl w:val="69C89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3357C7"/>
    <w:multiLevelType w:val="hybridMultilevel"/>
    <w:tmpl w:val="7FC08826"/>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3" w15:restartNumberingAfterBreak="0">
    <w:nsid w:val="714C4548"/>
    <w:multiLevelType w:val="hybridMultilevel"/>
    <w:tmpl w:val="B69AA2A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73F01B29"/>
    <w:multiLevelType w:val="multilevel"/>
    <w:tmpl w:val="63202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F008D3"/>
    <w:multiLevelType w:val="multilevel"/>
    <w:tmpl w:val="913AEC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A4036D"/>
    <w:multiLevelType w:val="multilevel"/>
    <w:tmpl w:val="1B96A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6809608">
    <w:abstractNumId w:val="23"/>
  </w:num>
  <w:num w:numId="2" w16cid:durableId="1334455689">
    <w:abstractNumId w:val="8"/>
  </w:num>
  <w:num w:numId="3" w16cid:durableId="375129774">
    <w:abstractNumId w:val="9"/>
  </w:num>
  <w:num w:numId="4" w16cid:durableId="9644856">
    <w:abstractNumId w:val="22"/>
  </w:num>
  <w:num w:numId="5" w16cid:durableId="825899764">
    <w:abstractNumId w:val="14"/>
  </w:num>
  <w:num w:numId="6" w16cid:durableId="413362718">
    <w:abstractNumId w:val="16"/>
  </w:num>
  <w:num w:numId="7" w16cid:durableId="759369347">
    <w:abstractNumId w:val="2"/>
  </w:num>
  <w:num w:numId="8" w16cid:durableId="425616570">
    <w:abstractNumId w:val="11"/>
  </w:num>
  <w:num w:numId="9" w16cid:durableId="167645349">
    <w:abstractNumId w:val="7"/>
  </w:num>
  <w:num w:numId="10" w16cid:durableId="1572157107">
    <w:abstractNumId w:val="5"/>
  </w:num>
  <w:num w:numId="11" w16cid:durableId="965626706">
    <w:abstractNumId w:val="4"/>
  </w:num>
  <w:num w:numId="12" w16cid:durableId="173883746">
    <w:abstractNumId w:val="20"/>
  </w:num>
  <w:num w:numId="13" w16cid:durableId="735275544">
    <w:abstractNumId w:val="26"/>
  </w:num>
  <w:num w:numId="14" w16cid:durableId="1589844253">
    <w:abstractNumId w:val="19"/>
  </w:num>
  <w:num w:numId="15" w16cid:durableId="388071265">
    <w:abstractNumId w:val="10"/>
  </w:num>
  <w:num w:numId="16" w16cid:durableId="1658683285">
    <w:abstractNumId w:val="0"/>
  </w:num>
  <w:num w:numId="17" w16cid:durableId="1714035829">
    <w:abstractNumId w:val="15"/>
  </w:num>
  <w:num w:numId="18" w16cid:durableId="426459566">
    <w:abstractNumId w:val="21"/>
  </w:num>
  <w:num w:numId="19" w16cid:durableId="1154444463">
    <w:abstractNumId w:val="25"/>
  </w:num>
  <w:num w:numId="20" w16cid:durableId="1397968055">
    <w:abstractNumId w:val="18"/>
  </w:num>
  <w:num w:numId="21" w16cid:durableId="712197982">
    <w:abstractNumId w:val="12"/>
  </w:num>
  <w:num w:numId="22" w16cid:durableId="1063991259">
    <w:abstractNumId w:val="6"/>
  </w:num>
  <w:num w:numId="23" w16cid:durableId="1994793789">
    <w:abstractNumId w:val="1"/>
  </w:num>
  <w:num w:numId="24" w16cid:durableId="1172720609">
    <w:abstractNumId w:val="3"/>
  </w:num>
  <w:num w:numId="25" w16cid:durableId="1194149311">
    <w:abstractNumId w:val="13"/>
  </w:num>
  <w:num w:numId="26" w16cid:durableId="2006588209">
    <w:abstractNumId w:val="24"/>
  </w:num>
  <w:num w:numId="27" w16cid:durableId="77944935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attachedTemplate r:id="rId1"/>
  <w:linkStyl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7BB"/>
    <w:rsid w:val="0005090E"/>
    <w:rsid w:val="002D574C"/>
    <w:rsid w:val="00472E5F"/>
    <w:rsid w:val="007F53B8"/>
    <w:rsid w:val="00AE37BB"/>
    <w:rsid w:val="00C34E6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9031A"/>
  <w15:chartTrackingRefBased/>
  <w15:docId w15:val="{10B6765E-40B6-47FF-BB4C-ECFAC87B8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37BB"/>
    <w:pPr>
      <w:spacing w:after="0" w:line="288" w:lineRule="auto"/>
      <w:jc w:val="both"/>
    </w:pPr>
    <w:rPr>
      <w:rFonts w:ascii="Red Hat Text" w:eastAsia="Times New Roman" w:hAnsi="Red Hat Text" w:cs="Times New Roman"/>
      <w:sz w:val="18"/>
      <w:szCs w:val="20"/>
      <w:lang w:eastAsia="en-GB"/>
      <w14:ligatures w14:val="none"/>
    </w:rPr>
  </w:style>
  <w:style w:type="paragraph" w:styleId="Heading1">
    <w:name w:val="heading 1"/>
    <w:basedOn w:val="Normal"/>
    <w:next w:val="Normal"/>
    <w:link w:val="Heading1Char"/>
    <w:uiPriority w:val="9"/>
    <w:qFormat/>
    <w:rsid w:val="00AE37BB"/>
    <w:pPr>
      <w:keepNext/>
      <w:keepLines/>
      <w:spacing w:before="360" w:after="40" w:line="240" w:lineRule="auto"/>
      <w:outlineLvl w:val="0"/>
    </w:pPr>
    <w:rPr>
      <w:rFonts w:ascii="Red Hat Display" w:eastAsia="SimSun" w:hAnsi="Red Hat Display"/>
      <w:color w:val="538135"/>
      <w:sz w:val="40"/>
      <w:szCs w:val="40"/>
    </w:rPr>
  </w:style>
  <w:style w:type="paragraph" w:styleId="Heading2">
    <w:name w:val="heading 2"/>
    <w:basedOn w:val="Normal"/>
    <w:next w:val="Normal"/>
    <w:link w:val="Heading2Char"/>
    <w:uiPriority w:val="9"/>
    <w:unhideWhenUsed/>
    <w:qFormat/>
    <w:rsid w:val="00AE37BB"/>
    <w:pPr>
      <w:keepNext/>
      <w:keepLines/>
      <w:spacing w:before="80" w:line="240" w:lineRule="auto"/>
      <w:outlineLvl w:val="1"/>
    </w:pPr>
    <w:rPr>
      <w:rFonts w:ascii="Red Hat Display" w:eastAsia="SimSun" w:hAnsi="Red Hat Display"/>
      <w:color w:val="538135"/>
      <w:sz w:val="28"/>
      <w:szCs w:val="28"/>
    </w:rPr>
  </w:style>
  <w:style w:type="paragraph" w:styleId="Heading3">
    <w:name w:val="heading 3"/>
    <w:basedOn w:val="Normal"/>
    <w:next w:val="Normal"/>
    <w:link w:val="Heading3Char"/>
    <w:uiPriority w:val="9"/>
    <w:semiHidden/>
    <w:unhideWhenUsed/>
    <w:qFormat/>
    <w:rsid w:val="00AE37BB"/>
    <w:pPr>
      <w:keepNext/>
      <w:keepLines/>
      <w:spacing w:before="80" w:line="240" w:lineRule="auto"/>
      <w:outlineLvl w:val="2"/>
    </w:pPr>
    <w:rPr>
      <w:rFonts w:ascii="Calibri Light" w:eastAsia="SimSun" w:hAnsi="Calibri Light"/>
      <w:color w:val="538135"/>
      <w:sz w:val="24"/>
      <w:szCs w:val="24"/>
    </w:rPr>
  </w:style>
  <w:style w:type="paragraph" w:styleId="Heading4">
    <w:name w:val="heading 4"/>
    <w:basedOn w:val="Normal"/>
    <w:next w:val="Normal"/>
    <w:link w:val="Heading4Char"/>
    <w:uiPriority w:val="9"/>
    <w:semiHidden/>
    <w:unhideWhenUsed/>
    <w:qFormat/>
    <w:rsid w:val="00AE37BB"/>
    <w:pPr>
      <w:keepNext/>
      <w:keepLines/>
      <w:spacing w:before="80"/>
      <w:outlineLvl w:val="3"/>
    </w:pPr>
    <w:rPr>
      <w:rFonts w:ascii="Calibri Light" w:eastAsia="SimSun" w:hAnsi="Calibri Light"/>
      <w:color w:val="70AD47"/>
      <w:sz w:val="22"/>
      <w:szCs w:val="22"/>
    </w:rPr>
  </w:style>
  <w:style w:type="paragraph" w:styleId="Heading5">
    <w:name w:val="heading 5"/>
    <w:basedOn w:val="Normal"/>
    <w:next w:val="Normal"/>
    <w:link w:val="Heading5Char"/>
    <w:uiPriority w:val="9"/>
    <w:semiHidden/>
    <w:unhideWhenUsed/>
    <w:qFormat/>
    <w:rsid w:val="00AE37BB"/>
    <w:pPr>
      <w:keepNext/>
      <w:keepLines/>
      <w:spacing w:before="40"/>
      <w:outlineLvl w:val="4"/>
    </w:pPr>
    <w:rPr>
      <w:rFonts w:ascii="Calibri Light" w:eastAsia="SimSun" w:hAnsi="Calibri Light"/>
      <w:i/>
      <w:iCs/>
      <w:color w:val="70AD47"/>
      <w:sz w:val="22"/>
      <w:szCs w:val="22"/>
    </w:rPr>
  </w:style>
  <w:style w:type="paragraph" w:styleId="Heading6">
    <w:name w:val="heading 6"/>
    <w:basedOn w:val="Normal"/>
    <w:next w:val="Normal"/>
    <w:link w:val="Heading6Char"/>
    <w:uiPriority w:val="9"/>
    <w:semiHidden/>
    <w:unhideWhenUsed/>
    <w:qFormat/>
    <w:rsid w:val="00AE37BB"/>
    <w:pPr>
      <w:keepNext/>
      <w:keepLines/>
      <w:spacing w:before="40"/>
      <w:outlineLvl w:val="5"/>
    </w:pPr>
    <w:rPr>
      <w:rFonts w:ascii="Calibri Light" w:eastAsia="SimSun" w:hAnsi="Calibri Light"/>
      <w:color w:val="70AD47"/>
    </w:rPr>
  </w:style>
  <w:style w:type="paragraph" w:styleId="Heading7">
    <w:name w:val="heading 7"/>
    <w:basedOn w:val="Normal"/>
    <w:next w:val="Normal"/>
    <w:link w:val="Heading7Char"/>
    <w:uiPriority w:val="9"/>
    <w:semiHidden/>
    <w:unhideWhenUsed/>
    <w:qFormat/>
    <w:rsid w:val="00AE37BB"/>
    <w:pPr>
      <w:keepNext/>
      <w:keepLines/>
      <w:spacing w:before="40"/>
      <w:outlineLvl w:val="6"/>
    </w:pPr>
    <w:rPr>
      <w:rFonts w:ascii="Calibri Light" w:eastAsia="SimSun" w:hAnsi="Calibri Light"/>
      <w:b/>
      <w:bCs/>
      <w:color w:val="70AD47"/>
    </w:rPr>
  </w:style>
  <w:style w:type="paragraph" w:styleId="Heading8">
    <w:name w:val="heading 8"/>
    <w:basedOn w:val="Normal"/>
    <w:next w:val="Normal"/>
    <w:link w:val="Heading8Char"/>
    <w:uiPriority w:val="9"/>
    <w:semiHidden/>
    <w:unhideWhenUsed/>
    <w:qFormat/>
    <w:rsid w:val="00AE37BB"/>
    <w:pPr>
      <w:keepNext/>
      <w:keepLines/>
      <w:spacing w:before="40"/>
      <w:outlineLvl w:val="7"/>
    </w:pPr>
    <w:rPr>
      <w:rFonts w:ascii="Calibri Light" w:eastAsia="SimSun" w:hAnsi="Calibri Light"/>
      <w:b/>
      <w:bCs/>
      <w:i/>
      <w:iCs/>
      <w:color w:val="70AD47"/>
    </w:rPr>
  </w:style>
  <w:style w:type="paragraph" w:styleId="Heading9">
    <w:name w:val="heading 9"/>
    <w:basedOn w:val="Normal"/>
    <w:next w:val="Normal"/>
    <w:link w:val="Heading9Char"/>
    <w:uiPriority w:val="9"/>
    <w:semiHidden/>
    <w:unhideWhenUsed/>
    <w:qFormat/>
    <w:rsid w:val="00AE37BB"/>
    <w:pPr>
      <w:keepNext/>
      <w:keepLines/>
      <w:spacing w:before="40"/>
      <w:outlineLvl w:val="8"/>
    </w:pPr>
    <w:rPr>
      <w:rFonts w:ascii="Calibri Light" w:eastAsia="SimSun" w:hAnsi="Calibri Light"/>
      <w:i/>
      <w:iCs/>
      <w:color w:val="70AD47"/>
    </w:rPr>
  </w:style>
  <w:style w:type="character" w:default="1" w:styleId="DefaultParagraphFont">
    <w:name w:val="Default Paragraph Font"/>
    <w:uiPriority w:val="1"/>
    <w:unhideWhenUsed/>
    <w:rsid w:val="00AE37B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E37BB"/>
  </w:style>
  <w:style w:type="character" w:customStyle="1" w:styleId="Heading1Char">
    <w:name w:val="Heading 1 Char"/>
    <w:link w:val="Heading1"/>
    <w:uiPriority w:val="9"/>
    <w:rsid w:val="00AE37BB"/>
    <w:rPr>
      <w:rFonts w:ascii="Red Hat Display" w:eastAsia="SimSun" w:hAnsi="Red Hat Display" w:cs="Times New Roman"/>
      <w:color w:val="538135"/>
      <w:sz w:val="40"/>
      <w:szCs w:val="40"/>
      <w:lang w:eastAsia="en-GB"/>
      <w14:ligatures w14:val="none"/>
    </w:rPr>
  </w:style>
  <w:style w:type="character" w:customStyle="1" w:styleId="Heading2Char">
    <w:name w:val="Heading 2 Char"/>
    <w:link w:val="Heading2"/>
    <w:uiPriority w:val="9"/>
    <w:rsid w:val="00AE37BB"/>
    <w:rPr>
      <w:rFonts w:ascii="Red Hat Display" w:eastAsia="SimSun" w:hAnsi="Red Hat Display" w:cs="Times New Roman"/>
      <w:color w:val="538135"/>
      <w:sz w:val="28"/>
      <w:szCs w:val="28"/>
      <w:lang w:eastAsia="en-GB"/>
      <w14:ligatures w14:val="none"/>
    </w:rPr>
  </w:style>
  <w:style w:type="character" w:customStyle="1" w:styleId="Heading3Char">
    <w:name w:val="Heading 3 Char"/>
    <w:link w:val="Heading3"/>
    <w:uiPriority w:val="9"/>
    <w:semiHidden/>
    <w:rsid w:val="00AE37BB"/>
    <w:rPr>
      <w:rFonts w:ascii="Calibri Light" w:eastAsia="SimSun" w:hAnsi="Calibri Light" w:cs="Times New Roman"/>
      <w:color w:val="538135"/>
      <w:sz w:val="24"/>
      <w:szCs w:val="24"/>
      <w:lang w:eastAsia="en-GB"/>
      <w14:ligatures w14:val="none"/>
    </w:rPr>
  </w:style>
  <w:style w:type="character" w:customStyle="1" w:styleId="Heading4Char">
    <w:name w:val="Heading 4 Char"/>
    <w:link w:val="Heading4"/>
    <w:uiPriority w:val="9"/>
    <w:semiHidden/>
    <w:rsid w:val="00AE37BB"/>
    <w:rPr>
      <w:rFonts w:ascii="Calibri Light" w:eastAsia="SimSun" w:hAnsi="Calibri Light" w:cs="Times New Roman"/>
      <w:color w:val="70AD47"/>
      <w:lang w:eastAsia="en-GB"/>
      <w14:ligatures w14:val="none"/>
    </w:rPr>
  </w:style>
  <w:style w:type="character" w:customStyle="1" w:styleId="Heading5Char">
    <w:name w:val="Heading 5 Char"/>
    <w:link w:val="Heading5"/>
    <w:uiPriority w:val="9"/>
    <w:semiHidden/>
    <w:rsid w:val="00AE37BB"/>
    <w:rPr>
      <w:rFonts w:ascii="Calibri Light" w:eastAsia="SimSun" w:hAnsi="Calibri Light" w:cs="Times New Roman"/>
      <w:i/>
      <w:iCs/>
      <w:color w:val="70AD47"/>
      <w:lang w:eastAsia="en-GB"/>
      <w14:ligatures w14:val="none"/>
    </w:rPr>
  </w:style>
  <w:style w:type="character" w:customStyle="1" w:styleId="Heading6Char">
    <w:name w:val="Heading 6 Char"/>
    <w:link w:val="Heading6"/>
    <w:uiPriority w:val="9"/>
    <w:semiHidden/>
    <w:rsid w:val="00AE37BB"/>
    <w:rPr>
      <w:rFonts w:ascii="Calibri Light" w:eastAsia="SimSun" w:hAnsi="Calibri Light" w:cs="Times New Roman"/>
      <w:color w:val="70AD47"/>
      <w:sz w:val="20"/>
      <w:szCs w:val="20"/>
      <w:lang w:eastAsia="en-GB"/>
      <w14:ligatures w14:val="none"/>
    </w:rPr>
  </w:style>
  <w:style w:type="character" w:customStyle="1" w:styleId="Heading7Char">
    <w:name w:val="Heading 7 Char"/>
    <w:link w:val="Heading7"/>
    <w:uiPriority w:val="9"/>
    <w:semiHidden/>
    <w:rsid w:val="00AE37BB"/>
    <w:rPr>
      <w:rFonts w:ascii="Calibri Light" w:eastAsia="SimSun" w:hAnsi="Calibri Light" w:cs="Times New Roman"/>
      <w:b/>
      <w:bCs/>
      <w:color w:val="70AD47"/>
      <w:sz w:val="20"/>
      <w:szCs w:val="20"/>
      <w:lang w:eastAsia="en-GB"/>
      <w14:ligatures w14:val="none"/>
    </w:rPr>
  </w:style>
  <w:style w:type="character" w:customStyle="1" w:styleId="Heading8Char">
    <w:name w:val="Heading 8 Char"/>
    <w:link w:val="Heading8"/>
    <w:uiPriority w:val="9"/>
    <w:semiHidden/>
    <w:rsid w:val="00AE37BB"/>
    <w:rPr>
      <w:rFonts w:ascii="Calibri Light" w:eastAsia="SimSun" w:hAnsi="Calibri Light" w:cs="Times New Roman"/>
      <w:b/>
      <w:bCs/>
      <w:i/>
      <w:iCs/>
      <w:color w:val="70AD47"/>
      <w:sz w:val="20"/>
      <w:szCs w:val="20"/>
      <w:lang w:eastAsia="en-GB"/>
      <w14:ligatures w14:val="none"/>
    </w:rPr>
  </w:style>
  <w:style w:type="character" w:customStyle="1" w:styleId="Heading9Char">
    <w:name w:val="Heading 9 Char"/>
    <w:link w:val="Heading9"/>
    <w:uiPriority w:val="9"/>
    <w:semiHidden/>
    <w:rsid w:val="00AE37BB"/>
    <w:rPr>
      <w:rFonts w:ascii="Calibri Light" w:eastAsia="SimSun" w:hAnsi="Calibri Light" w:cs="Times New Roman"/>
      <w:i/>
      <w:iCs/>
      <w:color w:val="70AD47"/>
      <w:sz w:val="20"/>
      <w:szCs w:val="20"/>
      <w:lang w:eastAsia="en-GB"/>
      <w14:ligatures w14:val="none"/>
    </w:rPr>
  </w:style>
  <w:style w:type="paragraph" w:styleId="Title">
    <w:name w:val="Title"/>
    <w:basedOn w:val="Normal"/>
    <w:next w:val="Normal"/>
    <w:link w:val="TitleChar"/>
    <w:uiPriority w:val="10"/>
    <w:qFormat/>
    <w:rsid w:val="00AE37BB"/>
    <w:pPr>
      <w:spacing w:line="240" w:lineRule="auto"/>
      <w:contextualSpacing/>
    </w:pPr>
    <w:rPr>
      <w:rFonts w:ascii="Calibri Light" w:eastAsia="SimSun" w:hAnsi="Calibri Light"/>
      <w:color w:val="262626"/>
      <w:spacing w:val="-15"/>
      <w:sz w:val="96"/>
      <w:szCs w:val="96"/>
    </w:rPr>
  </w:style>
  <w:style w:type="character" w:customStyle="1" w:styleId="TitleChar">
    <w:name w:val="Title Char"/>
    <w:link w:val="Title"/>
    <w:uiPriority w:val="10"/>
    <w:rsid w:val="00AE37BB"/>
    <w:rPr>
      <w:rFonts w:ascii="Calibri Light" w:eastAsia="SimSun" w:hAnsi="Calibri Light" w:cs="Times New Roman"/>
      <w:color w:val="262626"/>
      <w:spacing w:val="-15"/>
      <w:sz w:val="96"/>
      <w:szCs w:val="96"/>
      <w:lang w:eastAsia="en-GB"/>
      <w14:ligatures w14:val="none"/>
    </w:rPr>
  </w:style>
  <w:style w:type="paragraph" w:styleId="Subtitle">
    <w:name w:val="Subtitle"/>
    <w:basedOn w:val="Normal"/>
    <w:next w:val="Normal"/>
    <w:link w:val="SubtitleChar"/>
    <w:uiPriority w:val="11"/>
    <w:qFormat/>
    <w:rsid w:val="00AE37BB"/>
    <w:pPr>
      <w:numPr>
        <w:ilvl w:val="1"/>
      </w:numPr>
      <w:spacing w:line="240" w:lineRule="auto"/>
    </w:pPr>
    <w:rPr>
      <w:rFonts w:ascii="Calibri Light" w:eastAsia="SimSun" w:hAnsi="Calibri Light"/>
      <w:sz w:val="30"/>
      <w:szCs w:val="30"/>
    </w:rPr>
  </w:style>
  <w:style w:type="character" w:customStyle="1" w:styleId="SubtitleChar">
    <w:name w:val="Subtitle Char"/>
    <w:link w:val="Subtitle"/>
    <w:uiPriority w:val="11"/>
    <w:rsid w:val="00AE37BB"/>
    <w:rPr>
      <w:rFonts w:ascii="Calibri Light" w:eastAsia="SimSun" w:hAnsi="Calibri Light" w:cs="Times New Roman"/>
      <w:sz w:val="30"/>
      <w:szCs w:val="30"/>
      <w:lang w:eastAsia="en-GB"/>
      <w14:ligatures w14:val="none"/>
    </w:rPr>
  </w:style>
  <w:style w:type="paragraph" w:styleId="Quote">
    <w:name w:val="Quote"/>
    <w:basedOn w:val="Normal"/>
    <w:next w:val="Normal"/>
    <w:link w:val="QuoteChar"/>
    <w:uiPriority w:val="29"/>
    <w:qFormat/>
    <w:rsid w:val="00AE37BB"/>
    <w:pPr>
      <w:spacing w:before="160"/>
      <w:ind w:left="720" w:right="720"/>
      <w:jc w:val="center"/>
    </w:pPr>
    <w:rPr>
      <w:i/>
      <w:iCs/>
      <w:color w:val="262626"/>
    </w:rPr>
  </w:style>
  <w:style w:type="character" w:customStyle="1" w:styleId="QuoteChar">
    <w:name w:val="Quote Char"/>
    <w:link w:val="Quote"/>
    <w:uiPriority w:val="29"/>
    <w:rsid w:val="00AE37BB"/>
    <w:rPr>
      <w:rFonts w:ascii="Red Hat Text" w:eastAsia="Times New Roman" w:hAnsi="Red Hat Text" w:cs="Times New Roman"/>
      <w:i/>
      <w:iCs/>
      <w:color w:val="262626"/>
      <w:sz w:val="20"/>
      <w:szCs w:val="20"/>
      <w:lang w:eastAsia="en-GB"/>
      <w14:ligatures w14:val="none"/>
    </w:rPr>
  </w:style>
  <w:style w:type="paragraph" w:styleId="ListParagraph">
    <w:name w:val="List Paragraph"/>
    <w:basedOn w:val="Normal"/>
    <w:uiPriority w:val="34"/>
    <w:qFormat/>
    <w:rsid w:val="00AE37BB"/>
    <w:pPr>
      <w:ind w:left="720"/>
      <w:contextualSpacing/>
    </w:pPr>
  </w:style>
  <w:style w:type="character" w:styleId="IntenseEmphasis">
    <w:name w:val="Intense Emphasis"/>
    <w:uiPriority w:val="21"/>
    <w:qFormat/>
    <w:rsid w:val="00AE37BB"/>
    <w:rPr>
      <w:b/>
      <w:bCs/>
      <w:i/>
      <w:iCs/>
    </w:rPr>
  </w:style>
  <w:style w:type="paragraph" w:styleId="IntenseQuote">
    <w:name w:val="Intense Quote"/>
    <w:basedOn w:val="Normal"/>
    <w:next w:val="Normal"/>
    <w:link w:val="IntenseQuoteChar"/>
    <w:uiPriority w:val="30"/>
    <w:qFormat/>
    <w:rsid w:val="00AE37BB"/>
    <w:pPr>
      <w:spacing w:before="160" w:after="160" w:line="264" w:lineRule="auto"/>
      <w:ind w:left="720" w:right="720"/>
      <w:jc w:val="center"/>
    </w:pPr>
    <w:rPr>
      <w:rFonts w:ascii="Calibri Light" w:eastAsia="SimSun" w:hAnsi="Calibri Light"/>
      <w:i/>
      <w:iCs/>
      <w:color w:val="70AD47"/>
      <w:sz w:val="32"/>
      <w:szCs w:val="32"/>
    </w:rPr>
  </w:style>
  <w:style w:type="character" w:customStyle="1" w:styleId="IntenseQuoteChar">
    <w:name w:val="Intense Quote Char"/>
    <w:link w:val="IntenseQuote"/>
    <w:uiPriority w:val="30"/>
    <w:rsid w:val="00AE37BB"/>
    <w:rPr>
      <w:rFonts w:ascii="Calibri Light" w:eastAsia="SimSun" w:hAnsi="Calibri Light" w:cs="Times New Roman"/>
      <w:i/>
      <w:iCs/>
      <w:color w:val="70AD47"/>
      <w:sz w:val="32"/>
      <w:szCs w:val="32"/>
      <w:lang w:eastAsia="en-GB"/>
      <w14:ligatures w14:val="none"/>
    </w:rPr>
  </w:style>
  <w:style w:type="character" w:styleId="IntenseReference">
    <w:name w:val="Intense Reference"/>
    <w:uiPriority w:val="32"/>
    <w:qFormat/>
    <w:rsid w:val="00AE37BB"/>
    <w:rPr>
      <w:b/>
      <w:bCs/>
      <w:smallCaps/>
      <w:color w:val="70AD47"/>
    </w:rPr>
  </w:style>
  <w:style w:type="character" w:styleId="Hyperlink">
    <w:name w:val="Hyperlink"/>
    <w:rsid w:val="00AE37BB"/>
    <w:rPr>
      <w:color w:val="0000FF"/>
      <w:u w:val="single"/>
    </w:rPr>
  </w:style>
  <w:style w:type="paragraph" w:styleId="NormalWeb">
    <w:name w:val="Normal (Web)"/>
    <w:basedOn w:val="Normal"/>
    <w:rsid w:val="00AE37BB"/>
    <w:pPr>
      <w:spacing w:before="100" w:beforeAutospacing="1" w:after="100" w:afterAutospacing="1"/>
    </w:pPr>
  </w:style>
  <w:style w:type="paragraph" w:styleId="BalloonText">
    <w:name w:val="Balloon Text"/>
    <w:basedOn w:val="Normal"/>
    <w:link w:val="BalloonTextChar"/>
    <w:semiHidden/>
    <w:rsid w:val="00AE37BB"/>
    <w:rPr>
      <w:rFonts w:ascii="Tahoma" w:hAnsi="Tahoma" w:cs="Tahoma"/>
      <w:sz w:val="16"/>
      <w:szCs w:val="16"/>
    </w:rPr>
  </w:style>
  <w:style w:type="character" w:customStyle="1" w:styleId="BalloonTextChar">
    <w:name w:val="Balloon Text Char"/>
    <w:basedOn w:val="DefaultParagraphFont"/>
    <w:link w:val="BalloonText"/>
    <w:semiHidden/>
    <w:rsid w:val="00AE37BB"/>
    <w:rPr>
      <w:rFonts w:ascii="Tahoma" w:eastAsia="Times New Roman" w:hAnsi="Tahoma" w:cs="Tahoma"/>
      <w:sz w:val="16"/>
      <w:szCs w:val="16"/>
      <w:lang w:eastAsia="en-GB"/>
      <w14:ligatures w14:val="none"/>
    </w:rPr>
  </w:style>
  <w:style w:type="paragraph" w:customStyle="1" w:styleId="note">
    <w:name w:val="note"/>
    <w:basedOn w:val="Normal"/>
    <w:rsid w:val="00AE37BB"/>
    <w:pPr>
      <w:spacing w:before="100" w:beforeAutospacing="1" w:after="100" w:afterAutospacing="1"/>
    </w:pPr>
  </w:style>
  <w:style w:type="paragraph" w:styleId="Caption">
    <w:name w:val="caption"/>
    <w:basedOn w:val="Normal"/>
    <w:next w:val="Normal"/>
    <w:uiPriority w:val="35"/>
    <w:semiHidden/>
    <w:unhideWhenUsed/>
    <w:qFormat/>
    <w:rsid w:val="00AE37BB"/>
    <w:pPr>
      <w:spacing w:line="240" w:lineRule="auto"/>
    </w:pPr>
    <w:rPr>
      <w:b/>
      <w:bCs/>
      <w:smallCaps/>
      <w:color w:val="595959"/>
    </w:rPr>
  </w:style>
  <w:style w:type="character" w:styleId="Strong">
    <w:name w:val="Strong"/>
    <w:uiPriority w:val="22"/>
    <w:qFormat/>
    <w:rsid w:val="00AE37BB"/>
    <w:rPr>
      <w:b/>
      <w:bCs/>
    </w:rPr>
  </w:style>
  <w:style w:type="character" w:styleId="Emphasis">
    <w:name w:val="Emphasis"/>
    <w:uiPriority w:val="20"/>
    <w:qFormat/>
    <w:rsid w:val="00AE37BB"/>
    <w:rPr>
      <w:i/>
      <w:iCs/>
      <w:color w:val="70AD47"/>
    </w:rPr>
  </w:style>
  <w:style w:type="paragraph" w:styleId="NoSpacing">
    <w:name w:val="No Spacing"/>
    <w:uiPriority w:val="1"/>
    <w:qFormat/>
    <w:rsid w:val="00AE37BB"/>
    <w:pPr>
      <w:spacing w:after="0" w:line="240" w:lineRule="auto"/>
    </w:pPr>
    <w:rPr>
      <w:rFonts w:ascii="Calibri" w:eastAsia="Times New Roman" w:hAnsi="Calibri" w:cs="Times New Roman"/>
      <w:sz w:val="21"/>
      <w:szCs w:val="21"/>
      <w:lang w:eastAsia="en-GB"/>
      <w14:ligatures w14:val="none"/>
    </w:rPr>
  </w:style>
  <w:style w:type="character" w:styleId="SubtleEmphasis">
    <w:name w:val="Subtle Emphasis"/>
    <w:uiPriority w:val="19"/>
    <w:qFormat/>
    <w:rsid w:val="00AE37BB"/>
    <w:rPr>
      <w:i/>
      <w:iCs/>
    </w:rPr>
  </w:style>
  <w:style w:type="character" w:styleId="SubtleReference">
    <w:name w:val="Subtle Reference"/>
    <w:uiPriority w:val="31"/>
    <w:qFormat/>
    <w:rsid w:val="00AE37BB"/>
    <w:rPr>
      <w:smallCaps/>
      <w:color w:val="595959"/>
    </w:rPr>
  </w:style>
  <w:style w:type="character" w:styleId="BookTitle">
    <w:name w:val="Book Title"/>
    <w:uiPriority w:val="33"/>
    <w:qFormat/>
    <w:rsid w:val="00AE37BB"/>
    <w:rPr>
      <w:b/>
      <w:bCs/>
      <w:caps w:val="0"/>
      <w:smallCaps/>
      <w:spacing w:val="7"/>
      <w:sz w:val="21"/>
      <w:szCs w:val="21"/>
    </w:rPr>
  </w:style>
  <w:style w:type="paragraph" w:styleId="TOCHeading">
    <w:name w:val="TOC Heading"/>
    <w:basedOn w:val="Heading1"/>
    <w:next w:val="Normal"/>
    <w:uiPriority w:val="39"/>
    <w:semiHidden/>
    <w:unhideWhenUsed/>
    <w:qFormat/>
    <w:rsid w:val="00AE37BB"/>
    <w:pPr>
      <w:outlineLvl w:val="9"/>
    </w:pPr>
  </w:style>
  <w:style w:type="character" w:styleId="UnresolvedMention">
    <w:name w:val="Unresolved Mention"/>
    <w:uiPriority w:val="99"/>
    <w:semiHidden/>
    <w:unhideWhenUsed/>
    <w:rsid w:val="00AE37BB"/>
    <w:rPr>
      <w:color w:val="605E5C"/>
      <w:shd w:val="clear" w:color="auto" w:fill="E1DFDD"/>
    </w:rPr>
  </w:style>
  <w:style w:type="paragraph" w:customStyle="1" w:styleId="cmd">
    <w:name w:val="cmd"/>
    <w:basedOn w:val="Normal"/>
    <w:link w:val="cmdChar"/>
    <w:autoRedefine/>
    <w:qFormat/>
    <w:rsid w:val="00AE37BB"/>
    <w:pPr>
      <w:spacing w:line="240" w:lineRule="auto"/>
      <w:jc w:val="left"/>
    </w:pPr>
    <w:rPr>
      <w:rFonts w:ascii="Consolas" w:hAnsi="Consolas"/>
      <w:b/>
    </w:rPr>
  </w:style>
  <w:style w:type="character" w:customStyle="1" w:styleId="cmdChar">
    <w:name w:val="cmd Char"/>
    <w:link w:val="cmd"/>
    <w:rsid w:val="00AE37BB"/>
    <w:rPr>
      <w:rFonts w:ascii="Consolas" w:eastAsia="Times New Roman" w:hAnsi="Consolas" w:cs="Times New Roman"/>
      <w:b/>
      <w:sz w:val="20"/>
      <w:szCs w:val="20"/>
      <w:lang w:eastAsia="en-GB"/>
      <w14:ligatures w14:val="none"/>
    </w:rPr>
  </w:style>
  <w:style w:type="paragraph" w:customStyle="1" w:styleId="SideQuest">
    <w:name w:val="SideQuest"/>
    <w:basedOn w:val="BalloonText"/>
    <w:link w:val="SideQuestChar"/>
    <w:autoRedefine/>
    <w:qFormat/>
    <w:rsid w:val="00AE37BB"/>
    <w:pPr>
      <w:pBdr>
        <w:top w:val="single" w:sz="12" w:space="1" w:color="auto"/>
        <w:left w:val="single" w:sz="12" w:space="4" w:color="auto"/>
        <w:bottom w:val="single" w:sz="12" w:space="1" w:color="auto"/>
        <w:right w:val="single" w:sz="12" w:space="4" w:color="auto"/>
      </w:pBdr>
      <w:shd w:val="pct25" w:color="FFFFCC" w:fill="FFFFFF" w:themeFill="background1"/>
      <w:jc w:val="left"/>
    </w:pPr>
    <w:rPr>
      <w:noProof/>
      <w:sz w:val="20"/>
    </w:rPr>
  </w:style>
  <w:style w:type="character" w:customStyle="1" w:styleId="SideQuestChar">
    <w:name w:val="SideQuest Char"/>
    <w:basedOn w:val="BalloonTextChar"/>
    <w:link w:val="SideQuest"/>
    <w:rsid w:val="00AE37BB"/>
    <w:rPr>
      <w:rFonts w:ascii="Tahoma" w:eastAsia="Times New Roman" w:hAnsi="Tahoma" w:cs="Tahoma"/>
      <w:noProof/>
      <w:sz w:val="20"/>
      <w:szCs w:val="16"/>
      <w:shd w:val="pct25" w:color="FFFFCC" w:fill="FFFFFF" w:themeFill="background1"/>
      <w:lang w:eastAsia="en-GB"/>
      <w14:ligatures w14:val="none"/>
    </w:rPr>
  </w:style>
  <w:style w:type="character" w:styleId="FollowedHyperlink">
    <w:name w:val="FollowedHyperlink"/>
    <w:basedOn w:val="DefaultParagraphFont"/>
    <w:rsid w:val="00AE37BB"/>
    <w:rPr>
      <w:color w:val="96607D" w:themeColor="followedHyperlink"/>
      <w:u w:val="single"/>
    </w:rPr>
  </w:style>
  <w:style w:type="character" w:customStyle="1" w:styleId="KeyPress">
    <w:name w:val="KeyPress"/>
    <w:basedOn w:val="DefaultParagraphFont"/>
    <w:uiPriority w:val="1"/>
    <w:qFormat/>
    <w:rsid w:val="00AE37BB"/>
    <w:rPr>
      <w:bdr w:val="single" w:sz="12" w:space="0" w:color="auto"/>
      <w:shd w:val="clear" w:color="auto" w:fill="D9D9D9" w:themeFill="background1" w:themeFillShade="D9"/>
      <w14:textOutline w14:w="3175" w14:cap="rnd" w14:cmpd="dbl" w14:algn="ctr">
        <w14:solidFill>
          <w14:schemeClr w14:val="tx1">
            <w14:lumMod w14:val="65000"/>
            <w14:lumOff w14:val="35000"/>
          </w14:schemeClr>
        </w14:solidFill>
        <w14:prstDash w14:val="solid"/>
        <w14:miter w14:lim="0"/>
      </w14:textOutline>
    </w:rPr>
  </w:style>
  <w:style w:type="character" w:customStyle="1" w:styleId="post-author">
    <w:name w:val="post-author"/>
    <w:basedOn w:val="DefaultParagraphFont"/>
    <w:rsid w:val="00AE37BB"/>
  </w:style>
  <w:style w:type="character" w:customStyle="1" w:styleId="sep">
    <w:name w:val="sep"/>
    <w:basedOn w:val="DefaultParagraphFont"/>
    <w:rsid w:val="00AE37BB"/>
  </w:style>
  <w:style w:type="character" w:styleId="HTMLCode">
    <w:name w:val="HTML Code"/>
    <w:basedOn w:val="DefaultParagraphFont"/>
    <w:uiPriority w:val="99"/>
    <w:unhideWhenUsed/>
    <w:rsid w:val="00AE37BB"/>
    <w:rPr>
      <w:rFonts w:ascii="Courier New" w:eastAsia="Times New Roman" w:hAnsi="Courier New" w:cs="Courier New"/>
      <w:sz w:val="20"/>
      <w:szCs w:val="20"/>
    </w:rPr>
  </w:style>
  <w:style w:type="character" w:customStyle="1" w:styleId="cmdii">
    <w:name w:val="cmdii"/>
    <w:basedOn w:val="KeyPress"/>
    <w:uiPriority w:val="1"/>
    <w:qFormat/>
    <w:rsid w:val="00AE37BB"/>
    <w:rPr>
      <w:rFonts w:ascii="Consolas" w:hAnsi="Consolas"/>
      <w:b/>
      <w:color w:val="FFFFFF" w:themeColor="background1"/>
      <w:sz w:val="22"/>
      <w:bdr w:val="single" w:sz="12" w:space="0" w:color="auto"/>
      <w:shd w:val="clear" w:color="auto" w:fill="000000" w:themeFill="text1"/>
      <w14:textOutline w14:w="3175" w14:cap="rnd" w14:cmpd="dbl" w14:algn="ctr">
        <w14:solidFill>
          <w14:schemeClr w14:val="tx1">
            <w14:lumMod w14:val="65000"/>
            <w14:lumOff w14:val="35000"/>
          </w14:schemeClr>
        </w14:solidFill>
        <w14:prstDash w14:val="solid"/>
        <w14:miter w14:lim="0"/>
      </w14:textOutline>
    </w:rPr>
  </w:style>
  <w:style w:type="paragraph" w:customStyle="1" w:styleId="cmdiii">
    <w:name w:val="cmdiii"/>
    <w:basedOn w:val="SideQuest"/>
    <w:next w:val="Salutation"/>
    <w:link w:val="cmdiiiChar"/>
    <w:autoRedefine/>
    <w:qFormat/>
    <w:rsid w:val="00AE37BB"/>
    <w:pPr>
      <w:pBdr>
        <w:top w:val="single" w:sz="18" w:space="2" w:color="747474" w:themeColor="background2" w:themeShade="80"/>
        <w:left w:val="single" w:sz="18" w:space="4" w:color="747474" w:themeColor="background2" w:themeShade="80"/>
        <w:bottom w:val="single" w:sz="18" w:space="2" w:color="747474" w:themeColor="background2" w:themeShade="80"/>
        <w:right w:val="single" w:sz="18" w:space="4" w:color="747474" w:themeColor="background2" w:themeShade="80"/>
      </w:pBdr>
      <w:shd w:val="solid" w:color="auto" w:fill="FFFFFF" w:themeFill="background1"/>
    </w:pPr>
    <w:rPr>
      <w:rFonts w:ascii="Consolas" w:hAnsi="Consolas"/>
      <w:b/>
    </w:rPr>
  </w:style>
  <w:style w:type="character" w:customStyle="1" w:styleId="cmdiiiChar">
    <w:name w:val="cmdiii Char"/>
    <w:basedOn w:val="DefaultParagraphFont"/>
    <w:link w:val="cmdiii"/>
    <w:rsid w:val="00AE37BB"/>
    <w:rPr>
      <w:rFonts w:ascii="Consolas" w:eastAsia="Times New Roman" w:hAnsi="Consolas" w:cs="Tahoma"/>
      <w:b/>
      <w:noProof/>
      <w:sz w:val="20"/>
      <w:szCs w:val="16"/>
      <w:shd w:val="solid" w:color="auto" w:fill="FFFFFF" w:themeFill="background1"/>
      <w:lang w:eastAsia="en-GB"/>
      <w14:ligatures w14:val="none"/>
    </w:rPr>
  </w:style>
  <w:style w:type="paragraph" w:styleId="Salutation">
    <w:name w:val="Salutation"/>
    <w:basedOn w:val="Normal"/>
    <w:next w:val="Normal"/>
    <w:link w:val="SalutationChar"/>
    <w:rsid w:val="00AE37BB"/>
  </w:style>
  <w:style w:type="character" w:customStyle="1" w:styleId="SalutationChar">
    <w:name w:val="Salutation Char"/>
    <w:basedOn w:val="DefaultParagraphFont"/>
    <w:link w:val="Salutation"/>
    <w:rsid w:val="00AE37BB"/>
    <w:rPr>
      <w:rFonts w:ascii="Red Hat Text" w:eastAsia="Times New Roman" w:hAnsi="Red Hat Text" w:cs="Times New Roman"/>
      <w:sz w:val="20"/>
      <w:szCs w:val="2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71776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holly02\BT2$\AppData(Roaming)\Microsoft\Templates\Lab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Lab_Template.dotx</Template>
  <TotalTime>5</TotalTime>
  <Pages>3</Pages>
  <Words>908</Words>
  <Characters>5177</Characters>
  <Application>Microsoft Office Word</Application>
  <DocSecurity>0</DocSecurity>
  <Lines>43</Lines>
  <Paragraphs>12</Paragraphs>
  <ScaleCrop>false</ScaleCrop>
  <Company/>
  <LinksUpToDate>false</LinksUpToDate>
  <CharactersWithSpaces>6073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Tighe, Bren</dc:creator>
  <cp:keywords/>
  <dc:description/>
  <cp:lastModifiedBy>Tighe, Bren</cp:lastModifiedBy>
  <cp:revision>2</cp:revision>
  <dcterms:created xsi:type="dcterms:W3CDTF">2024-09-19T13:14:00Z</dcterms:created>
  <dcterms:modified xsi:type="dcterms:W3CDTF">2024-09-19T13:19:00Z</dcterms:modified>
</cp:coreProperties>
</file>