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CA8B8" w14:textId="77777777" w:rsidR="0097762D" w:rsidRDefault="0097762D" w:rsidP="0097762D">
      <w:pPr>
        <w:pStyle w:val="Heading2"/>
      </w:pPr>
      <w:r w:rsidRPr="14EB884A">
        <w:t>Activity: Impact Case Study Analysis and Development</w:t>
      </w:r>
    </w:p>
    <w:p w14:paraId="27D153DE" w14:textId="77777777" w:rsidR="0097762D" w:rsidRDefault="0097762D" w:rsidP="0097762D">
      <w:pPr>
        <w:spacing w:before="240" w:after="240"/>
      </w:pPr>
      <w:r w:rsidRPr="14EB884A">
        <w:rPr>
          <w:rFonts w:eastAsia="Red Hat Text" w:cs="Red Hat Text"/>
        </w:rPr>
        <w:t>Duration: 45 minutes</w:t>
      </w:r>
    </w:p>
    <w:p w14:paraId="248B27E5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  <w:b/>
          <w:bCs/>
        </w:rPr>
        <w:t>Objective:</w:t>
      </w:r>
      <w:r>
        <w:rPr>
          <w:rFonts w:eastAsia="Red Hat Text"/>
          <w:b/>
          <w:bCs/>
        </w:rPr>
        <w:t xml:space="preserve"> </w:t>
      </w:r>
      <w:r w:rsidRPr="00523A13">
        <w:rPr>
          <w:rFonts w:eastAsia="Red Hat Text"/>
        </w:rPr>
        <w:t>To help students understand:</w:t>
      </w:r>
    </w:p>
    <w:p w14:paraId="0986312B" w14:textId="77777777" w:rsidR="0097762D" w:rsidRPr="00523A13" w:rsidRDefault="0097762D" w:rsidP="0097762D">
      <w:pPr>
        <w:rPr>
          <w:rFonts w:eastAsia="Red Hat Text"/>
        </w:rPr>
      </w:pPr>
    </w:p>
    <w:p w14:paraId="7C190234" w14:textId="77777777" w:rsidR="0097762D" w:rsidRPr="00BD4BF0" w:rsidRDefault="0097762D" w:rsidP="0097762D">
      <w:pPr>
        <w:pStyle w:val="ListParagraph"/>
        <w:numPr>
          <w:ilvl w:val="1"/>
          <w:numId w:val="1"/>
        </w:numPr>
        <w:rPr>
          <w:rFonts w:eastAsia="Red Hat Text"/>
        </w:rPr>
      </w:pPr>
      <w:r w:rsidRPr="00BD4BF0">
        <w:rPr>
          <w:rFonts w:eastAsia="Red Hat Text"/>
        </w:rPr>
        <w:t>How research in CS, DA, and CY translates into real-world impact.</w:t>
      </w:r>
    </w:p>
    <w:p w14:paraId="66767EF2" w14:textId="77777777" w:rsidR="0097762D" w:rsidRPr="00BD4BF0" w:rsidRDefault="0097762D" w:rsidP="0097762D">
      <w:pPr>
        <w:pStyle w:val="ListParagraph"/>
        <w:numPr>
          <w:ilvl w:val="1"/>
          <w:numId w:val="1"/>
        </w:numPr>
        <w:rPr>
          <w:rFonts w:eastAsia="Red Hat Text"/>
        </w:rPr>
      </w:pPr>
      <w:r w:rsidRPr="00BD4BF0">
        <w:rPr>
          <w:rFonts w:eastAsia="Red Hat Text"/>
        </w:rPr>
        <w:t>Develop skills in identifying and conveying research impact across academic, industry, and societal domains.</w:t>
      </w:r>
    </w:p>
    <w:p w14:paraId="6AF10611" w14:textId="77777777" w:rsidR="0097762D" w:rsidRDefault="0097762D" w:rsidP="0097762D">
      <w:pPr>
        <w:rPr>
          <w:rFonts w:eastAsia="Red Hat Text"/>
        </w:rPr>
      </w:pPr>
    </w:p>
    <w:p w14:paraId="3B82B98E" w14:textId="77777777" w:rsidR="0097762D" w:rsidRDefault="0097762D" w:rsidP="0097762D">
      <w:pPr>
        <w:rPr>
          <w:rFonts w:eastAsia="Red Hat Text"/>
          <w:b/>
          <w:bCs/>
        </w:rPr>
      </w:pPr>
      <w:r w:rsidRPr="00523A13">
        <w:rPr>
          <w:rFonts w:eastAsia="Red Hat Text"/>
          <w:b/>
          <w:bCs/>
        </w:rPr>
        <w:t>Materials Needed:</w:t>
      </w:r>
    </w:p>
    <w:p w14:paraId="21154E56" w14:textId="77777777" w:rsidR="0097762D" w:rsidRPr="00523A13" w:rsidRDefault="0097762D" w:rsidP="0097762D">
      <w:pPr>
        <w:rPr>
          <w:rFonts w:eastAsia="Red Hat Text"/>
          <w:b/>
          <w:bCs/>
        </w:rPr>
      </w:pPr>
    </w:p>
    <w:p w14:paraId="496AF33D" w14:textId="77777777" w:rsidR="0097762D" w:rsidRPr="00BD4BF0" w:rsidRDefault="0097762D" w:rsidP="0097762D">
      <w:pPr>
        <w:pStyle w:val="ListParagraph"/>
        <w:numPr>
          <w:ilvl w:val="0"/>
          <w:numId w:val="2"/>
        </w:numPr>
        <w:rPr>
          <w:rFonts w:eastAsia="Red Hat Text"/>
        </w:rPr>
      </w:pPr>
      <w:r w:rsidRPr="00BD4BF0">
        <w:rPr>
          <w:rFonts w:eastAsia="Red Hat Text"/>
        </w:rPr>
        <w:t>3-4 impact case studies from CS, DA, and CY drawn from the last couple of years.</w:t>
      </w:r>
    </w:p>
    <w:p w14:paraId="27023544" w14:textId="77777777" w:rsidR="0097762D" w:rsidRPr="00BD4BF0" w:rsidRDefault="0097762D" w:rsidP="0097762D">
      <w:pPr>
        <w:pStyle w:val="ListParagraph"/>
        <w:numPr>
          <w:ilvl w:val="0"/>
          <w:numId w:val="2"/>
        </w:numPr>
        <w:rPr>
          <w:rFonts w:eastAsia="Red Hat Text"/>
        </w:rPr>
      </w:pPr>
      <w:r w:rsidRPr="00BD4BF0">
        <w:rPr>
          <w:rFonts w:eastAsia="Red Hat Text"/>
        </w:rPr>
        <w:t>Worksheet for analysis and impact pathway development</w:t>
      </w:r>
      <w:r>
        <w:rPr>
          <w:rFonts w:eastAsia="Red Hat Text"/>
        </w:rPr>
        <w:t xml:space="preserve"> (separate file)</w:t>
      </w:r>
      <w:r w:rsidRPr="00BD4BF0">
        <w:rPr>
          <w:rFonts w:eastAsia="Red Hat Text"/>
        </w:rPr>
        <w:t>.</w:t>
      </w:r>
    </w:p>
    <w:p w14:paraId="1AC23DD5" w14:textId="77777777" w:rsidR="0097762D" w:rsidRDefault="0097762D" w:rsidP="0097762D">
      <w:pPr>
        <w:pStyle w:val="ListParagraph"/>
        <w:numPr>
          <w:ilvl w:val="0"/>
          <w:numId w:val="2"/>
        </w:numPr>
        <w:rPr>
          <w:rFonts w:eastAsia="Red Hat Text"/>
        </w:rPr>
      </w:pPr>
      <w:r w:rsidRPr="00BD4BF0">
        <w:rPr>
          <w:rFonts w:eastAsia="Red Hat Text"/>
        </w:rPr>
        <w:t>Access to computers/internet for additional research (optional).</w:t>
      </w:r>
    </w:p>
    <w:p w14:paraId="28CADCD6" w14:textId="77777777" w:rsidR="0097762D" w:rsidRPr="00BD4BF0" w:rsidRDefault="0097762D" w:rsidP="0097762D">
      <w:pPr>
        <w:pStyle w:val="ListParagraph"/>
        <w:rPr>
          <w:rFonts w:eastAsia="Red Hat Text"/>
        </w:rPr>
      </w:pPr>
    </w:p>
    <w:p w14:paraId="0986CA06" w14:textId="77777777" w:rsidR="0097762D" w:rsidRPr="00D83705" w:rsidRDefault="0097762D" w:rsidP="0097762D">
      <w:pPr>
        <w:rPr>
          <w:rFonts w:eastAsia="Red Hat Text"/>
          <w:b/>
          <w:bCs/>
          <w:u w:val="single"/>
        </w:rPr>
      </w:pPr>
      <w:r w:rsidRPr="00D83705">
        <w:rPr>
          <w:rFonts w:eastAsia="Red Hat Text"/>
          <w:b/>
          <w:bCs/>
          <w:u w:val="single"/>
        </w:rPr>
        <w:t>Task Description:</w:t>
      </w:r>
    </w:p>
    <w:p w14:paraId="1300F836" w14:textId="77777777" w:rsidR="0097762D" w:rsidRPr="00D83705" w:rsidRDefault="0097762D" w:rsidP="0097762D">
      <w:pPr>
        <w:rPr>
          <w:rFonts w:eastAsia="Red Hat Text"/>
          <w:b/>
          <w:bCs/>
        </w:rPr>
      </w:pPr>
      <w:r w:rsidRPr="00D83705">
        <w:rPr>
          <w:rFonts w:eastAsia="Red Hat Text"/>
          <w:b/>
          <w:bCs/>
        </w:rPr>
        <w:t>1. Introduction and Briefing (5 minutes):</w:t>
      </w:r>
    </w:p>
    <w:p w14:paraId="273EF3A7" w14:textId="77777777" w:rsidR="0097762D" w:rsidRPr="00523A13" w:rsidRDefault="0097762D" w:rsidP="0097762D">
      <w:pPr>
        <w:rPr>
          <w:rFonts w:eastAsia="Red Hat Text"/>
        </w:rPr>
      </w:pPr>
    </w:p>
    <w:p w14:paraId="351624D0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 xml:space="preserve">Explain research impact: Highlight its growing importance in modern academia, industry, and </w:t>
      </w:r>
      <w:proofErr w:type="gramStart"/>
      <w:r w:rsidRPr="00523A13">
        <w:rPr>
          <w:rFonts w:eastAsia="Red Hat Text"/>
        </w:rPr>
        <w:t>policy-making</w:t>
      </w:r>
      <w:proofErr w:type="gramEnd"/>
      <w:r w:rsidRPr="00523A13">
        <w:rPr>
          <w:rFonts w:eastAsia="Red Hat Text"/>
        </w:rPr>
        <w:t>, particularly in tech-related disciplines like CS, DA, and CY.</w:t>
      </w:r>
    </w:p>
    <w:p w14:paraId="2D8EFC8E" w14:textId="77777777" w:rsidR="0097762D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Describe an impact case study: Outline how these case studies demonstrate the practical application of research outcomes, including benefits to stakeholders and society.</w:t>
      </w:r>
    </w:p>
    <w:p w14:paraId="617BA7E1" w14:textId="77777777" w:rsidR="0097762D" w:rsidRPr="00523A13" w:rsidRDefault="0097762D" w:rsidP="0097762D">
      <w:pPr>
        <w:rPr>
          <w:rFonts w:eastAsia="Red Hat Text"/>
        </w:rPr>
      </w:pPr>
    </w:p>
    <w:p w14:paraId="5FE449D7" w14:textId="77777777" w:rsidR="0097762D" w:rsidRPr="00D83705" w:rsidRDefault="0097762D" w:rsidP="0097762D">
      <w:pPr>
        <w:rPr>
          <w:rFonts w:eastAsia="Red Hat Text"/>
          <w:b/>
          <w:bCs/>
        </w:rPr>
      </w:pPr>
      <w:r w:rsidRPr="00D83705">
        <w:rPr>
          <w:rFonts w:eastAsia="Red Hat Text"/>
          <w:b/>
          <w:bCs/>
        </w:rPr>
        <w:t>2. Case Study Analysis (15 minutes):</w:t>
      </w:r>
    </w:p>
    <w:p w14:paraId="53F1948C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Divide the class into small groups (3-4 students per group).</w:t>
      </w:r>
    </w:p>
    <w:p w14:paraId="75DC97B9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Assign each group a different impact case study.</w:t>
      </w:r>
    </w:p>
    <w:p w14:paraId="2AB57E62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Groups should analyse their case study, identifying:</w:t>
      </w:r>
    </w:p>
    <w:p w14:paraId="0FBE37EB" w14:textId="77777777" w:rsidR="0097762D" w:rsidRPr="00D83705" w:rsidRDefault="0097762D" w:rsidP="0097762D">
      <w:pPr>
        <w:pStyle w:val="ListParagraph"/>
        <w:numPr>
          <w:ilvl w:val="0"/>
          <w:numId w:val="3"/>
        </w:numPr>
        <w:rPr>
          <w:rFonts w:eastAsia="Red Hat Text"/>
        </w:rPr>
      </w:pPr>
      <w:r w:rsidRPr="00D83705">
        <w:rPr>
          <w:rFonts w:eastAsia="Red Hat Text"/>
        </w:rPr>
        <w:t>The original research question or problem tackled by the research.</w:t>
      </w:r>
    </w:p>
    <w:p w14:paraId="0F73DC56" w14:textId="77777777" w:rsidR="0097762D" w:rsidRPr="00D83705" w:rsidRDefault="0097762D" w:rsidP="0097762D">
      <w:pPr>
        <w:pStyle w:val="ListParagraph"/>
        <w:numPr>
          <w:ilvl w:val="0"/>
          <w:numId w:val="3"/>
        </w:numPr>
        <w:rPr>
          <w:rFonts w:eastAsia="Red Hat Text"/>
        </w:rPr>
      </w:pPr>
      <w:r w:rsidRPr="00D83705">
        <w:rPr>
          <w:rFonts w:eastAsia="Red Hat Text"/>
        </w:rPr>
        <w:t>Key research outputs (e.g., publications, patents, software in CS, DA, CY).</w:t>
      </w:r>
    </w:p>
    <w:p w14:paraId="6AD877ED" w14:textId="77777777" w:rsidR="0097762D" w:rsidRPr="00D83705" w:rsidRDefault="0097762D" w:rsidP="0097762D">
      <w:pPr>
        <w:pStyle w:val="ListParagraph"/>
        <w:numPr>
          <w:ilvl w:val="0"/>
          <w:numId w:val="3"/>
        </w:numPr>
        <w:rPr>
          <w:rFonts w:eastAsia="Red Hat Text"/>
        </w:rPr>
      </w:pPr>
      <w:r w:rsidRPr="00D83705">
        <w:rPr>
          <w:rFonts w:eastAsia="Red Hat Text"/>
        </w:rPr>
        <w:t>Pathways to impact (how the research reached its beneficiaries, such as industry partnerships or policy contributions).</w:t>
      </w:r>
    </w:p>
    <w:p w14:paraId="0D7DB124" w14:textId="77777777" w:rsidR="0097762D" w:rsidRPr="00D83705" w:rsidRDefault="0097762D" w:rsidP="0097762D">
      <w:pPr>
        <w:pStyle w:val="ListParagraph"/>
        <w:numPr>
          <w:ilvl w:val="0"/>
          <w:numId w:val="3"/>
        </w:numPr>
        <w:rPr>
          <w:rFonts w:eastAsia="Red Hat Text"/>
        </w:rPr>
      </w:pPr>
      <w:r w:rsidRPr="00D83705">
        <w:rPr>
          <w:rFonts w:eastAsia="Red Hat Text"/>
        </w:rPr>
        <w:t>Types of impact (e.g., economic, societal, technological, including enhanced cybersecurity systems or new AI algorithms).</w:t>
      </w:r>
    </w:p>
    <w:p w14:paraId="2A01773D" w14:textId="77777777" w:rsidR="0097762D" w:rsidRPr="00D83705" w:rsidRDefault="0097762D" w:rsidP="0097762D">
      <w:pPr>
        <w:pStyle w:val="ListParagraph"/>
        <w:numPr>
          <w:ilvl w:val="0"/>
          <w:numId w:val="3"/>
        </w:numPr>
        <w:rPr>
          <w:rFonts w:eastAsia="Red Hat Text"/>
        </w:rPr>
      </w:pPr>
      <w:r w:rsidRPr="00D83705">
        <w:rPr>
          <w:rFonts w:eastAsia="Red Hat Text"/>
        </w:rPr>
        <w:t>Evidence of impact (both quantitative and qualitative, such as improvements in cybersecurity response time or increased trust in AI systems).</w:t>
      </w:r>
    </w:p>
    <w:p w14:paraId="15482BBD" w14:textId="77777777" w:rsidR="0097762D" w:rsidRPr="00523A13" w:rsidRDefault="0097762D" w:rsidP="0097762D">
      <w:pPr>
        <w:rPr>
          <w:rFonts w:eastAsia="Red Hat Text"/>
        </w:rPr>
      </w:pPr>
    </w:p>
    <w:p w14:paraId="0CC2BD91" w14:textId="77777777" w:rsidR="0097762D" w:rsidRPr="00D83705" w:rsidRDefault="0097762D" w:rsidP="0097762D">
      <w:pPr>
        <w:rPr>
          <w:rFonts w:eastAsia="Red Hat Text"/>
          <w:b/>
          <w:bCs/>
        </w:rPr>
      </w:pPr>
      <w:r w:rsidRPr="00D83705">
        <w:rPr>
          <w:rFonts w:eastAsia="Red Hat Text"/>
          <w:b/>
          <w:bCs/>
        </w:rPr>
        <w:t>3. Impact Pathway Mapping (10 minutes):</w:t>
      </w:r>
    </w:p>
    <w:p w14:paraId="25EF173A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Using the insights from their case study, groups should create an impact pathway map.</w:t>
      </w:r>
    </w:p>
    <w:p w14:paraId="605AE4B5" w14:textId="77777777" w:rsidR="0097762D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This map should visually represent how the research evolved, from the initial problem to the real-world impact achieved.</w:t>
      </w:r>
    </w:p>
    <w:p w14:paraId="1A04EF63" w14:textId="77777777" w:rsidR="0097762D" w:rsidRPr="00523A13" w:rsidRDefault="0097762D" w:rsidP="0097762D">
      <w:pPr>
        <w:rPr>
          <w:rFonts w:eastAsia="Red Hat Text"/>
        </w:rPr>
      </w:pPr>
    </w:p>
    <w:p w14:paraId="4A607790" w14:textId="77777777" w:rsidR="0097762D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Examples: Show how cybersecurity research developed into real-world applications to secure financial systems or how data analytics research impacted healthcare efficiency.</w:t>
      </w:r>
    </w:p>
    <w:p w14:paraId="71D7BDE7" w14:textId="77777777" w:rsidR="0097762D" w:rsidRPr="00523A13" w:rsidRDefault="0097762D" w:rsidP="0097762D">
      <w:pPr>
        <w:rPr>
          <w:rFonts w:eastAsia="Red Hat Text"/>
        </w:rPr>
      </w:pPr>
    </w:p>
    <w:p w14:paraId="7C9D4B03" w14:textId="77777777" w:rsidR="0097762D" w:rsidRPr="0080187C" w:rsidRDefault="0097762D" w:rsidP="0097762D">
      <w:pPr>
        <w:rPr>
          <w:rFonts w:eastAsia="Red Hat Text"/>
          <w:b/>
          <w:bCs/>
        </w:rPr>
      </w:pPr>
      <w:r w:rsidRPr="0080187C">
        <w:rPr>
          <w:rFonts w:eastAsia="Red Hat Text"/>
          <w:b/>
          <w:bCs/>
        </w:rPr>
        <w:t>4. Reverse Engineering Impact (10 minutes):</w:t>
      </w:r>
    </w:p>
    <w:p w14:paraId="3953BB49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Group swap: Groups exchange their analysis and pathway maps with another group.</w:t>
      </w:r>
    </w:p>
    <w:p w14:paraId="5C44A979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The new group should attempt to reverse engineer the research process, hypothesizing:</w:t>
      </w:r>
    </w:p>
    <w:p w14:paraId="51266B83" w14:textId="77777777" w:rsidR="0097762D" w:rsidRPr="0080187C" w:rsidRDefault="0097762D" w:rsidP="0097762D">
      <w:pPr>
        <w:pStyle w:val="ListParagraph"/>
        <w:numPr>
          <w:ilvl w:val="0"/>
          <w:numId w:val="4"/>
        </w:numPr>
        <w:rPr>
          <w:rFonts w:eastAsia="Red Hat Text"/>
        </w:rPr>
      </w:pPr>
      <w:r w:rsidRPr="0080187C">
        <w:rPr>
          <w:rFonts w:eastAsia="Red Hat Text"/>
        </w:rPr>
        <w:t>What challenges the researchers might have faced (e.g., technical, ethical challenges in AI research).</w:t>
      </w:r>
    </w:p>
    <w:p w14:paraId="49F7514A" w14:textId="77777777" w:rsidR="0097762D" w:rsidRPr="0080187C" w:rsidRDefault="0097762D" w:rsidP="0097762D">
      <w:pPr>
        <w:pStyle w:val="ListParagraph"/>
        <w:numPr>
          <w:ilvl w:val="0"/>
          <w:numId w:val="4"/>
        </w:numPr>
        <w:rPr>
          <w:rFonts w:eastAsia="Red Hat Text"/>
        </w:rPr>
      </w:pPr>
      <w:r w:rsidRPr="0080187C">
        <w:rPr>
          <w:rFonts w:eastAsia="Red Hat Text"/>
        </w:rPr>
        <w:t>What alternative pathways to impact could have been explored (e.g., exploring additional policy implications in data privacy research).</w:t>
      </w:r>
    </w:p>
    <w:p w14:paraId="2FF64F69" w14:textId="77777777" w:rsidR="0097762D" w:rsidRDefault="0097762D" w:rsidP="0097762D">
      <w:pPr>
        <w:pStyle w:val="ListParagraph"/>
        <w:numPr>
          <w:ilvl w:val="0"/>
          <w:numId w:val="4"/>
        </w:numPr>
        <w:rPr>
          <w:rFonts w:eastAsia="Red Hat Text"/>
        </w:rPr>
      </w:pPr>
      <w:r w:rsidRPr="0080187C">
        <w:rPr>
          <w:rFonts w:eastAsia="Red Hat Text"/>
        </w:rPr>
        <w:t>How the impact could be further extended or enhanced (e.g., wider collaboration in cybersecurity to tackle emerging global threats).</w:t>
      </w:r>
    </w:p>
    <w:p w14:paraId="17514C95" w14:textId="77777777" w:rsidR="0097762D" w:rsidRPr="0080187C" w:rsidRDefault="0097762D" w:rsidP="0097762D">
      <w:pPr>
        <w:pStyle w:val="ListParagraph"/>
        <w:rPr>
          <w:rFonts w:eastAsia="Red Hat Text"/>
        </w:rPr>
      </w:pPr>
    </w:p>
    <w:p w14:paraId="24F3B703" w14:textId="77777777" w:rsidR="0097762D" w:rsidRPr="0080187C" w:rsidRDefault="0097762D" w:rsidP="0097762D">
      <w:pPr>
        <w:rPr>
          <w:rFonts w:eastAsia="Red Hat Text"/>
          <w:b/>
          <w:bCs/>
        </w:rPr>
      </w:pPr>
      <w:r w:rsidRPr="0080187C">
        <w:rPr>
          <w:rFonts w:eastAsia="Red Hat Text"/>
          <w:b/>
          <w:bCs/>
        </w:rPr>
        <w:t>5. Presentation and Discussion (5 minutes):</w:t>
      </w:r>
    </w:p>
    <w:p w14:paraId="34C0C17C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Each group briefly presents both their original analysis and the insights they gained from reverse engineering.</w:t>
      </w:r>
    </w:p>
    <w:p w14:paraId="61CB9241" w14:textId="77777777" w:rsidR="0097762D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Discuss any common patterns across the different case studies and how challenges in CS, DA, and CY differ from other fields.</w:t>
      </w:r>
    </w:p>
    <w:p w14:paraId="59B6AA25" w14:textId="77777777" w:rsidR="0097762D" w:rsidRPr="00523A13" w:rsidRDefault="0097762D" w:rsidP="0097762D">
      <w:pPr>
        <w:rPr>
          <w:rFonts w:eastAsia="Red Hat Text"/>
        </w:rPr>
      </w:pPr>
    </w:p>
    <w:p w14:paraId="4FAA21CF" w14:textId="77777777" w:rsidR="0097762D" w:rsidRPr="0080187C" w:rsidRDefault="0097762D" w:rsidP="0097762D">
      <w:pPr>
        <w:rPr>
          <w:rFonts w:eastAsia="Red Hat Text"/>
          <w:b/>
          <w:bCs/>
        </w:rPr>
      </w:pPr>
      <w:r w:rsidRPr="0080187C">
        <w:rPr>
          <w:rFonts w:eastAsia="Red Hat Text"/>
          <w:b/>
          <w:bCs/>
        </w:rPr>
        <w:t>6. Personal Impact Reflection (</w:t>
      </w:r>
      <w:r>
        <w:rPr>
          <w:rFonts w:eastAsia="Red Hat Text"/>
          <w:b/>
          <w:bCs/>
        </w:rPr>
        <w:t>10 Mins – end of the class</w:t>
      </w:r>
      <w:r w:rsidRPr="0080187C">
        <w:rPr>
          <w:rFonts w:eastAsia="Red Hat Text"/>
          <w:b/>
          <w:bCs/>
        </w:rPr>
        <w:t>):</w:t>
      </w:r>
    </w:p>
    <w:p w14:paraId="4CDFF045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Students individually reflect on their own research interests or projects.</w:t>
      </w:r>
    </w:p>
    <w:p w14:paraId="46115A63" w14:textId="77777777" w:rsidR="0097762D" w:rsidRPr="00523A13" w:rsidRDefault="0097762D" w:rsidP="0097762D">
      <w:pPr>
        <w:rPr>
          <w:rFonts w:eastAsia="Red Hat Text"/>
        </w:rPr>
      </w:pPr>
      <w:r w:rsidRPr="00523A13">
        <w:rPr>
          <w:rFonts w:eastAsia="Red Hat Text"/>
        </w:rPr>
        <w:t>They should outline potential pathways to impact for their work, considering:</w:t>
      </w:r>
    </w:p>
    <w:p w14:paraId="22C56135" w14:textId="77777777" w:rsidR="0097762D" w:rsidRPr="00523A13" w:rsidRDefault="0097762D" w:rsidP="0097762D">
      <w:pPr>
        <w:ind w:left="720"/>
        <w:rPr>
          <w:rFonts w:eastAsia="Red Hat Text"/>
        </w:rPr>
      </w:pPr>
      <w:r w:rsidRPr="00523A13">
        <w:rPr>
          <w:rFonts w:eastAsia="Red Hat Text"/>
        </w:rPr>
        <w:t>a) Who could benefit from their research (e.g., tech companies, governments, end-users).</w:t>
      </w:r>
    </w:p>
    <w:p w14:paraId="092EEE8C" w14:textId="77777777" w:rsidR="0097762D" w:rsidRPr="00523A13" w:rsidRDefault="0097762D" w:rsidP="0097762D">
      <w:pPr>
        <w:ind w:left="720"/>
        <w:rPr>
          <w:rFonts w:eastAsia="Red Hat Text"/>
        </w:rPr>
      </w:pPr>
      <w:r w:rsidRPr="00523A13">
        <w:rPr>
          <w:rFonts w:eastAsia="Red Hat Text"/>
        </w:rPr>
        <w:t>b) How their findings could be translated into practical applications (e.g., new cybersecurity tools or data analytics models to optimize business processes).</w:t>
      </w:r>
    </w:p>
    <w:p w14:paraId="68821E7D" w14:textId="77777777" w:rsidR="0097762D" w:rsidRPr="00523A13" w:rsidRDefault="0097762D" w:rsidP="0097762D">
      <w:pPr>
        <w:ind w:left="720"/>
        <w:rPr>
          <w:rFonts w:eastAsia="Red Hat Text"/>
        </w:rPr>
      </w:pPr>
      <w:r w:rsidRPr="00523A13">
        <w:rPr>
          <w:rFonts w:eastAsia="Red Hat Text"/>
        </w:rPr>
        <w:t xml:space="preserve">c) What steps would be needed to maximize the impact of their research (e.g., collaboration with industry, </w:t>
      </w:r>
      <w:r>
        <w:rPr>
          <w:rFonts w:eastAsia="Red Hat Text"/>
        </w:rPr>
        <w:t>funding</w:t>
      </w:r>
      <w:r w:rsidRPr="00523A13">
        <w:rPr>
          <w:rFonts w:eastAsia="Red Hat Text"/>
        </w:rPr>
        <w:t>, or considering ethical implications early).</w:t>
      </w:r>
    </w:p>
    <w:p w14:paraId="62D89300" w14:textId="77777777" w:rsidR="0097762D" w:rsidRDefault="0097762D" w:rsidP="0097762D">
      <w:pPr>
        <w:rPr>
          <w:rFonts w:eastAsia="Red Hat Text"/>
          <w:b/>
          <w:bCs/>
        </w:rPr>
      </w:pPr>
    </w:p>
    <w:p w14:paraId="298C4EED" w14:textId="77777777" w:rsidR="0097762D" w:rsidRPr="0080187C" w:rsidRDefault="0097762D" w:rsidP="0097762D">
      <w:pPr>
        <w:rPr>
          <w:rFonts w:eastAsia="Red Hat Text"/>
          <w:b/>
          <w:bCs/>
        </w:rPr>
      </w:pPr>
      <w:r>
        <w:rPr>
          <w:rFonts w:eastAsia="Red Hat Text"/>
          <w:b/>
          <w:bCs/>
        </w:rPr>
        <w:t>SCL</w:t>
      </w:r>
      <w:r w:rsidRPr="0080187C">
        <w:rPr>
          <w:rFonts w:eastAsia="Red Hat Text"/>
          <w:b/>
          <w:bCs/>
        </w:rPr>
        <w:t>:</w:t>
      </w:r>
    </w:p>
    <w:p w14:paraId="06BCB178" w14:textId="77777777" w:rsidR="0097762D" w:rsidRDefault="0097762D" w:rsidP="0097762D">
      <w:pPr>
        <w:rPr>
          <w:rFonts w:eastAsia="Red Hat Text"/>
        </w:rPr>
      </w:pPr>
      <w:r w:rsidRPr="0080187C">
        <w:rPr>
          <w:rFonts w:eastAsia="Red Hat Text"/>
          <w:b/>
          <w:bCs/>
        </w:rPr>
        <w:t>Follow-up assignment:</w:t>
      </w:r>
      <w:r w:rsidRPr="00523A13">
        <w:rPr>
          <w:rFonts w:eastAsia="Red Hat Text"/>
        </w:rPr>
        <w:t xml:space="preserve"> Students draft a mini impact case study for their own research, focusing on potential future impacts in CS, DA, and CY.</w:t>
      </w:r>
      <w:r>
        <w:rPr>
          <w:rFonts w:eastAsia="Red Hat Text"/>
        </w:rPr>
        <w:t xml:space="preserve"> </w:t>
      </w:r>
      <w:r w:rsidRPr="00523A13">
        <w:rPr>
          <w:rFonts w:eastAsia="Red Hat Text"/>
        </w:rPr>
        <w:t>Encourage students to think about the interdisciplinary collaboration often necessary for high-impact research in tech fields.</w:t>
      </w:r>
    </w:p>
    <w:p w14:paraId="0FF0F421" w14:textId="77777777" w:rsidR="0097762D" w:rsidRPr="00523A13" w:rsidRDefault="0097762D" w:rsidP="0097762D">
      <w:pPr>
        <w:rPr>
          <w:rFonts w:eastAsia="Red Hat Text"/>
        </w:rPr>
      </w:pPr>
    </w:p>
    <w:p w14:paraId="29D25DEC" w14:textId="77777777" w:rsidR="0097762D" w:rsidRPr="007453FA" w:rsidRDefault="0097762D" w:rsidP="0097762D">
      <w:pPr>
        <w:rPr>
          <w:rFonts w:eastAsia="Red Hat Text"/>
          <w:b/>
          <w:bCs/>
        </w:rPr>
      </w:pPr>
      <w:r w:rsidRPr="007453FA">
        <w:rPr>
          <w:rFonts w:eastAsia="Red Hat Text"/>
          <w:b/>
          <w:bCs/>
        </w:rPr>
        <w:t>Potential outcomes</w:t>
      </w:r>
      <w:r>
        <w:rPr>
          <w:rFonts w:eastAsia="Red Hat Text"/>
          <w:b/>
          <w:bCs/>
        </w:rPr>
        <w:t>:</w:t>
      </w:r>
    </w:p>
    <w:p w14:paraId="0669E89A" w14:textId="77777777" w:rsidR="0097762D" w:rsidRPr="00523A13" w:rsidRDefault="0097762D" w:rsidP="0097762D">
      <w:pPr>
        <w:rPr>
          <w:rFonts w:eastAsia="Red Hat Text"/>
        </w:rPr>
      </w:pPr>
      <w:r w:rsidRPr="007453FA">
        <w:rPr>
          <w:rFonts w:eastAsia="Red Hat Text"/>
          <w:b/>
          <w:bCs/>
        </w:rPr>
        <w:t>Varied Impact Types:</w:t>
      </w:r>
      <w:r w:rsidRPr="00523A13">
        <w:rPr>
          <w:rFonts w:eastAsia="Red Hat Text"/>
        </w:rPr>
        <w:t xml:space="preserve"> Research in CS, DA, and CY can have economic (e.g., new products), societal (e.g., improved data privacy), and technological (e.g., cybersecurity improvements) impacts.</w:t>
      </w:r>
    </w:p>
    <w:p w14:paraId="280D0276" w14:textId="77777777" w:rsidR="0097762D" w:rsidRPr="00523A13" w:rsidRDefault="0097762D" w:rsidP="0097762D">
      <w:pPr>
        <w:rPr>
          <w:rFonts w:eastAsia="Red Hat Text"/>
        </w:rPr>
      </w:pPr>
      <w:r w:rsidRPr="007453FA">
        <w:rPr>
          <w:rFonts w:eastAsia="Red Hat Text"/>
          <w:b/>
          <w:bCs/>
        </w:rPr>
        <w:t>Non-Linear Pathways:</w:t>
      </w:r>
      <w:r w:rsidRPr="00523A13">
        <w:rPr>
          <w:rFonts w:eastAsia="Red Hat Text"/>
        </w:rPr>
        <w:t xml:space="preserve"> Research in </w:t>
      </w:r>
      <w:r>
        <w:rPr>
          <w:rFonts w:eastAsia="Red Hat Text"/>
        </w:rPr>
        <w:t>your field</w:t>
      </w:r>
      <w:r w:rsidRPr="00523A13">
        <w:rPr>
          <w:rFonts w:eastAsia="Red Hat Text"/>
        </w:rPr>
        <w:t xml:space="preserve"> often involves iterative processes with multiple stakeholders (e.g., working with industry to implement secure systems or ethical AI frameworks).</w:t>
      </w:r>
    </w:p>
    <w:p w14:paraId="16242A48" w14:textId="77777777" w:rsidR="0097762D" w:rsidRPr="00523A13" w:rsidRDefault="0097762D" w:rsidP="0097762D">
      <w:pPr>
        <w:rPr>
          <w:rFonts w:eastAsia="Red Hat Text"/>
        </w:rPr>
      </w:pPr>
      <w:r w:rsidRPr="001A1E34">
        <w:rPr>
          <w:rFonts w:eastAsia="Red Hat Text"/>
          <w:b/>
          <w:bCs/>
        </w:rPr>
        <w:t>Interdisciplinary</w:t>
      </w:r>
      <w:r w:rsidRPr="00523A13">
        <w:rPr>
          <w:rFonts w:eastAsia="Red Hat Text"/>
        </w:rPr>
        <w:t>: Impactful research in CS, DA, and CY often requires collaboration across disciplines, such as combining computer science with ethics or policy studies.</w:t>
      </w:r>
    </w:p>
    <w:p w14:paraId="0476D597" w14:textId="77777777" w:rsidR="0097762D" w:rsidRPr="00523A13" w:rsidRDefault="0097762D" w:rsidP="0097762D">
      <w:pPr>
        <w:rPr>
          <w:rFonts w:eastAsia="Red Hat Text"/>
        </w:rPr>
      </w:pPr>
      <w:r w:rsidRPr="007453FA">
        <w:rPr>
          <w:rFonts w:eastAsia="Red Hat Text"/>
          <w:b/>
          <w:bCs/>
        </w:rPr>
        <w:t>Evidence Importance:</w:t>
      </w:r>
      <w:r w:rsidRPr="00523A13">
        <w:rPr>
          <w:rFonts w:eastAsia="Red Hat Text"/>
        </w:rPr>
        <w:t xml:space="preserve"> Strong impact cases rely on both quantitative evidence (e.g., data-driven results in DA) and qualitative insights (e.g., case studies in cybersecurity).</w:t>
      </w:r>
    </w:p>
    <w:p w14:paraId="5DECB5A1" w14:textId="77777777" w:rsidR="0097762D" w:rsidRDefault="0097762D" w:rsidP="0097762D">
      <w:pPr>
        <w:rPr>
          <w:rFonts w:eastAsia="Red Hat Text"/>
        </w:rPr>
      </w:pPr>
      <w:r w:rsidRPr="007453FA">
        <w:rPr>
          <w:rFonts w:eastAsia="Red Hat Text"/>
          <w:b/>
          <w:bCs/>
        </w:rPr>
        <w:t>Stakeholder Engagement:</w:t>
      </w:r>
      <w:r w:rsidRPr="00523A13">
        <w:rPr>
          <w:rFonts w:eastAsia="Red Hat Text"/>
        </w:rPr>
        <w:t xml:space="preserve"> Engaging potential beneficiaries (e.g., industries or end-users) early in the process enhances the research’s real-world relevance.</w:t>
      </w:r>
    </w:p>
    <w:p w14:paraId="5D00CF08" w14:textId="77777777" w:rsidR="0097762D" w:rsidRDefault="0097762D" w:rsidP="0097762D">
      <w:pPr>
        <w:rPr>
          <w:rFonts w:eastAsia="Red Hat Text" w:cs="Red Hat Text"/>
        </w:rPr>
      </w:pPr>
    </w:p>
    <w:p w14:paraId="5998E969" w14:textId="77777777" w:rsidR="0097762D" w:rsidRDefault="0097762D"/>
    <w:sectPr w:rsidR="0097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d Hat Text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Red Hat Display">
    <w:panose1 w:val="02010503040201060303"/>
    <w:charset w:val="00"/>
    <w:family w:val="modern"/>
    <w:notTrueType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A6089"/>
    <w:multiLevelType w:val="hybridMultilevel"/>
    <w:tmpl w:val="C7AED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860AB"/>
    <w:multiLevelType w:val="hybridMultilevel"/>
    <w:tmpl w:val="A170C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70E35"/>
    <w:multiLevelType w:val="multilevel"/>
    <w:tmpl w:val="864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44C"/>
    <w:multiLevelType w:val="hybridMultilevel"/>
    <w:tmpl w:val="A5C28A70"/>
    <w:lvl w:ilvl="0" w:tplc="4F9C70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FCA4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249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DA3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10F0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B80E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B0F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D88C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3254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D6256"/>
    <w:multiLevelType w:val="hybridMultilevel"/>
    <w:tmpl w:val="6318EFB2"/>
    <w:lvl w:ilvl="0" w:tplc="08002C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F4A4C"/>
    <w:multiLevelType w:val="hybridMultilevel"/>
    <w:tmpl w:val="29C61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34167"/>
    <w:multiLevelType w:val="hybridMultilevel"/>
    <w:tmpl w:val="AD88A862"/>
    <w:lvl w:ilvl="0" w:tplc="6AB65C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FA44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047B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462E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8CD1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CE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E08E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60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4441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34F41"/>
    <w:multiLevelType w:val="hybridMultilevel"/>
    <w:tmpl w:val="7958C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F2440"/>
    <w:multiLevelType w:val="hybridMultilevel"/>
    <w:tmpl w:val="C0480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357C7"/>
    <w:multiLevelType w:val="hybridMultilevel"/>
    <w:tmpl w:val="7FC088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5C17B6"/>
    <w:multiLevelType w:val="hybridMultilevel"/>
    <w:tmpl w:val="8EDC0B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B111D"/>
    <w:multiLevelType w:val="hybridMultilevel"/>
    <w:tmpl w:val="921849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C4548"/>
    <w:multiLevelType w:val="hybridMultilevel"/>
    <w:tmpl w:val="B69AA2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1633470">
    <w:abstractNumId w:val="5"/>
  </w:num>
  <w:num w:numId="2" w16cid:durableId="838957846">
    <w:abstractNumId w:val="7"/>
  </w:num>
  <w:num w:numId="3" w16cid:durableId="1015309180">
    <w:abstractNumId w:val="11"/>
  </w:num>
  <w:num w:numId="4" w16cid:durableId="290748373">
    <w:abstractNumId w:val="10"/>
  </w:num>
  <w:num w:numId="5" w16cid:durableId="1336809608">
    <w:abstractNumId w:val="12"/>
  </w:num>
  <w:num w:numId="6" w16cid:durableId="1334455689">
    <w:abstractNumId w:val="2"/>
  </w:num>
  <w:num w:numId="7" w16cid:durableId="375129774">
    <w:abstractNumId w:val="3"/>
  </w:num>
  <w:num w:numId="8" w16cid:durableId="9644856">
    <w:abstractNumId w:val="9"/>
  </w:num>
  <w:num w:numId="9" w16cid:durableId="825899764">
    <w:abstractNumId w:val="6"/>
  </w:num>
  <w:num w:numId="10" w16cid:durableId="413362718">
    <w:abstractNumId w:val="8"/>
  </w:num>
  <w:num w:numId="11" w16cid:durableId="759369347">
    <w:abstractNumId w:val="0"/>
  </w:num>
  <w:num w:numId="12" w16cid:durableId="425616570">
    <w:abstractNumId w:val="4"/>
  </w:num>
  <w:num w:numId="13" w16cid:durableId="16764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2D"/>
    <w:rsid w:val="0097762D"/>
    <w:rsid w:val="00AE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9169"/>
  <w15:chartTrackingRefBased/>
  <w15:docId w15:val="{843A36A0-D805-44D9-BA7E-06D5F639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2D"/>
    <w:pPr>
      <w:spacing w:after="0" w:line="288" w:lineRule="auto"/>
      <w:jc w:val="both"/>
    </w:pPr>
    <w:rPr>
      <w:rFonts w:ascii="Red Hat Text" w:eastAsia="Times New Roman" w:hAnsi="Red Hat Text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62D"/>
    <w:pPr>
      <w:keepNext/>
      <w:keepLines/>
      <w:spacing w:before="360" w:after="40" w:line="240" w:lineRule="auto"/>
      <w:outlineLvl w:val="0"/>
    </w:pPr>
    <w:rPr>
      <w:rFonts w:ascii="Red Hat Display" w:eastAsia="SimSun" w:hAnsi="Red Hat Display"/>
      <w:color w:val="53813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62D"/>
    <w:pPr>
      <w:keepNext/>
      <w:keepLines/>
      <w:spacing w:before="80" w:line="240" w:lineRule="auto"/>
      <w:outlineLvl w:val="1"/>
    </w:pPr>
    <w:rPr>
      <w:rFonts w:ascii="Red Hat Display" w:eastAsia="SimSun" w:hAnsi="Red Hat Display"/>
      <w:color w:val="53813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2D"/>
    <w:pPr>
      <w:keepNext/>
      <w:keepLines/>
      <w:spacing w:before="80" w:line="240" w:lineRule="auto"/>
      <w:outlineLvl w:val="2"/>
    </w:pPr>
    <w:rPr>
      <w:rFonts w:ascii="Calibri Light" w:eastAsia="SimSun" w:hAnsi="Calibri Light"/>
      <w:color w:val="53813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2D"/>
    <w:pPr>
      <w:keepNext/>
      <w:keepLines/>
      <w:spacing w:before="80"/>
      <w:outlineLvl w:val="3"/>
    </w:pPr>
    <w:rPr>
      <w:rFonts w:ascii="Calibri Light" w:eastAsia="SimSun" w:hAnsi="Calibri Light"/>
      <w:color w:val="70AD47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2D"/>
    <w:pPr>
      <w:keepNext/>
      <w:keepLines/>
      <w:spacing w:before="40"/>
      <w:outlineLvl w:val="4"/>
    </w:pPr>
    <w:rPr>
      <w:rFonts w:ascii="Calibri Light" w:eastAsia="SimSun" w:hAnsi="Calibri Light"/>
      <w:i/>
      <w:iCs/>
      <w:color w:val="70AD47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2D"/>
    <w:pPr>
      <w:keepNext/>
      <w:keepLines/>
      <w:spacing w:before="40"/>
      <w:outlineLvl w:val="5"/>
    </w:pPr>
    <w:rPr>
      <w:rFonts w:ascii="Calibri Light" w:eastAsia="SimSun" w:hAnsi="Calibri Light"/>
      <w:color w:val="70AD4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2D"/>
    <w:pPr>
      <w:keepNext/>
      <w:keepLines/>
      <w:spacing w:before="40"/>
      <w:outlineLvl w:val="6"/>
    </w:pPr>
    <w:rPr>
      <w:rFonts w:ascii="Calibri Light" w:eastAsia="SimSun" w:hAnsi="Calibri Light"/>
      <w:b/>
      <w:bCs/>
      <w:color w:val="70AD4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2D"/>
    <w:pPr>
      <w:keepNext/>
      <w:keepLines/>
      <w:spacing w:before="40"/>
      <w:outlineLvl w:val="7"/>
    </w:pPr>
    <w:rPr>
      <w:rFonts w:ascii="Calibri Light" w:eastAsia="SimSun" w:hAnsi="Calibri Light"/>
      <w:b/>
      <w:bCs/>
      <w:i/>
      <w:iCs/>
      <w:color w:val="70AD4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2D"/>
    <w:pPr>
      <w:keepNext/>
      <w:keepLines/>
      <w:spacing w:before="40"/>
      <w:outlineLvl w:val="8"/>
    </w:pPr>
    <w:rPr>
      <w:rFonts w:ascii="Calibri Light" w:eastAsia="SimSun" w:hAnsi="Calibri Light"/>
      <w:i/>
      <w:iCs/>
      <w:color w:val="70AD47"/>
    </w:rPr>
  </w:style>
  <w:style w:type="character" w:default="1" w:styleId="DefaultParagraphFont">
    <w:name w:val="Default Paragraph Font"/>
    <w:uiPriority w:val="1"/>
    <w:semiHidden/>
    <w:unhideWhenUsed/>
    <w:rsid w:val="0097762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7762D"/>
  </w:style>
  <w:style w:type="character" w:customStyle="1" w:styleId="Heading1Char">
    <w:name w:val="Heading 1 Char"/>
    <w:link w:val="Heading1"/>
    <w:uiPriority w:val="9"/>
    <w:rsid w:val="0097762D"/>
    <w:rPr>
      <w:rFonts w:ascii="Red Hat Display" w:eastAsia="SimSun" w:hAnsi="Red Hat Display" w:cs="Times New Roman"/>
      <w:color w:val="538135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link w:val="Heading2"/>
    <w:uiPriority w:val="9"/>
    <w:rsid w:val="0097762D"/>
    <w:rPr>
      <w:rFonts w:ascii="Red Hat Display" w:eastAsia="SimSun" w:hAnsi="Red Hat Display" w:cs="Times New Roman"/>
      <w:color w:val="538135"/>
      <w:kern w:val="0"/>
      <w:sz w:val="28"/>
      <w:szCs w:val="28"/>
      <w:lang w:eastAsia="en-GB"/>
      <w14:ligatures w14:val="none"/>
    </w:rPr>
  </w:style>
  <w:style w:type="character" w:customStyle="1" w:styleId="Heading3Char">
    <w:name w:val="Heading 3 Char"/>
    <w:link w:val="Heading3"/>
    <w:uiPriority w:val="9"/>
    <w:semiHidden/>
    <w:rsid w:val="0097762D"/>
    <w:rPr>
      <w:rFonts w:ascii="Calibri Light" w:eastAsia="SimSun" w:hAnsi="Calibri Light" w:cs="Times New Roman"/>
      <w:color w:val="538135"/>
      <w:kern w:val="0"/>
      <w:lang w:eastAsia="en-GB"/>
      <w14:ligatures w14:val="none"/>
    </w:rPr>
  </w:style>
  <w:style w:type="character" w:customStyle="1" w:styleId="Heading4Char">
    <w:name w:val="Heading 4 Char"/>
    <w:link w:val="Heading4"/>
    <w:uiPriority w:val="9"/>
    <w:semiHidden/>
    <w:rsid w:val="0097762D"/>
    <w:rPr>
      <w:rFonts w:ascii="Calibri Light" w:eastAsia="SimSun" w:hAnsi="Calibri Light" w:cs="Times New Roman"/>
      <w:color w:val="70AD47"/>
      <w:kern w:val="0"/>
      <w:sz w:val="22"/>
      <w:szCs w:val="22"/>
      <w:lang w:eastAsia="en-GB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97762D"/>
    <w:rPr>
      <w:rFonts w:ascii="Calibri Light" w:eastAsia="SimSun" w:hAnsi="Calibri Light" w:cs="Times New Roman"/>
      <w:i/>
      <w:iCs/>
      <w:color w:val="70AD47"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97762D"/>
    <w:rPr>
      <w:rFonts w:ascii="Calibri Light" w:eastAsia="SimSun" w:hAnsi="Calibri Light" w:cs="Times New Roman"/>
      <w:color w:val="70AD47"/>
      <w:kern w:val="0"/>
      <w:sz w:val="20"/>
      <w:szCs w:val="20"/>
      <w:lang w:eastAsia="en-GB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97762D"/>
    <w:rPr>
      <w:rFonts w:ascii="Calibri Light" w:eastAsia="SimSun" w:hAnsi="Calibri Light" w:cs="Times New Roman"/>
      <w:b/>
      <w:bCs/>
      <w:color w:val="70AD47"/>
      <w:kern w:val="0"/>
      <w:sz w:val="20"/>
      <w:szCs w:val="20"/>
      <w:lang w:eastAsia="en-GB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97762D"/>
    <w:rPr>
      <w:rFonts w:ascii="Calibri Light" w:eastAsia="SimSun" w:hAnsi="Calibri Light" w:cs="Times New Roman"/>
      <w:b/>
      <w:bCs/>
      <w:i/>
      <w:iCs/>
      <w:color w:val="70AD47"/>
      <w:kern w:val="0"/>
      <w:sz w:val="20"/>
      <w:szCs w:val="20"/>
      <w:lang w:eastAsia="en-GB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97762D"/>
    <w:rPr>
      <w:rFonts w:ascii="Calibri Light" w:eastAsia="SimSun" w:hAnsi="Calibri Light" w:cs="Times New Roman"/>
      <w:i/>
      <w:iCs/>
      <w:color w:val="70AD47"/>
      <w:kern w:val="0"/>
      <w:sz w:val="20"/>
      <w:szCs w:val="20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7762D"/>
    <w:pPr>
      <w:spacing w:line="240" w:lineRule="auto"/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itleChar">
    <w:name w:val="Title Char"/>
    <w:link w:val="Title"/>
    <w:uiPriority w:val="10"/>
    <w:rsid w:val="0097762D"/>
    <w:rPr>
      <w:rFonts w:ascii="Calibri Light" w:eastAsia="SimSun" w:hAnsi="Calibri Light" w:cs="Times New Roman"/>
      <w:color w:val="262626"/>
      <w:spacing w:val="-15"/>
      <w:kern w:val="0"/>
      <w:sz w:val="96"/>
      <w:szCs w:val="9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2D"/>
    <w:pPr>
      <w:numPr>
        <w:ilvl w:val="1"/>
      </w:numPr>
      <w:spacing w:line="240" w:lineRule="auto"/>
    </w:pPr>
    <w:rPr>
      <w:rFonts w:ascii="Calibri Light" w:eastAsia="SimSun" w:hAnsi="Calibri Light"/>
      <w:sz w:val="30"/>
      <w:szCs w:val="30"/>
    </w:rPr>
  </w:style>
  <w:style w:type="character" w:customStyle="1" w:styleId="SubtitleChar">
    <w:name w:val="Subtitle Char"/>
    <w:link w:val="Subtitle"/>
    <w:uiPriority w:val="11"/>
    <w:rsid w:val="0097762D"/>
    <w:rPr>
      <w:rFonts w:ascii="Calibri Light" w:eastAsia="SimSun" w:hAnsi="Calibri Light" w:cs="Times New Roman"/>
      <w:kern w:val="0"/>
      <w:sz w:val="30"/>
      <w:szCs w:val="30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762D"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QuoteChar">
    <w:name w:val="Quote Char"/>
    <w:link w:val="Quote"/>
    <w:uiPriority w:val="29"/>
    <w:rsid w:val="0097762D"/>
    <w:rPr>
      <w:rFonts w:ascii="Red Hat Text" w:eastAsia="Times New Roman" w:hAnsi="Red Hat Text" w:cs="Times New Roman"/>
      <w:i/>
      <w:iCs/>
      <w:color w:val="262626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97762D"/>
    <w:pPr>
      <w:ind w:left="720"/>
      <w:contextualSpacing/>
    </w:pPr>
  </w:style>
  <w:style w:type="character" w:styleId="IntenseEmphasis">
    <w:name w:val="Intense Emphasis"/>
    <w:uiPriority w:val="21"/>
    <w:qFormat/>
    <w:rsid w:val="0097762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2D"/>
    <w:pPr>
      <w:spacing w:before="160" w:after="160" w:line="264" w:lineRule="auto"/>
      <w:ind w:left="720" w:right="720"/>
      <w:jc w:val="center"/>
    </w:pPr>
    <w:rPr>
      <w:rFonts w:ascii="Calibri Light" w:eastAsia="SimSun" w:hAnsi="Calibri Light"/>
      <w:i/>
      <w:iCs/>
      <w:color w:val="70AD47"/>
      <w:sz w:val="32"/>
      <w:szCs w:val="32"/>
    </w:rPr>
  </w:style>
  <w:style w:type="character" w:customStyle="1" w:styleId="IntenseQuoteChar">
    <w:name w:val="Intense Quote Char"/>
    <w:link w:val="IntenseQuote"/>
    <w:uiPriority w:val="30"/>
    <w:rsid w:val="0097762D"/>
    <w:rPr>
      <w:rFonts w:ascii="Calibri Light" w:eastAsia="SimSun" w:hAnsi="Calibri Light" w:cs="Times New Roman"/>
      <w:i/>
      <w:iCs/>
      <w:color w:val="70AD47"/>
      <w:kern w:val="0"/>
      <w:sz w:val="32"/>
      <w:szCs w:val="32"/>
      <w:lang w:eastAsia="en-GB"/>
      <w14:ligatures w14:val="none"/>
    </w:rPr>
  </w:style>
  <w:style w:type="character" w:styleId="IntenseReference">
    <w:name w:val="Intense Reference"/>
    <w:uiPriority w:val="32"/>
    <w:qFormat/>
    <w:rsid w:val="0097762D"/>
    <w:rPr>
      <w:b/>
      <w:bCs/>
      <w:smallCaps/>
      <w:color w:val="70AD47"/>
    </w:rPr>
  </w:style>
  <w:style w:type="character" w:styleId="Hyperlink">
    <w:name w:val="Hyperlink"/>
    <w:rsid w:val="0097762D"/>
    <w:rPr>
      <w:color w:val="0000FF"/>
      <w:u w:val="single"/>
    </w:rPr>
  </w:style>
  <w:style w:type="paragraph" w:styleId="NormalWeb">
    <w:name w:val="Normal (Web)"/>
    <w:basedOn w:val="Normal"/>
    <w:rsid w:val="0097762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semiHidden/>
    <w:rsid w:val="009776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7762D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customStyle="1" w:styleId="note">
    <w:name w:val="note"/>
    <w:basedOn w:val="Normal"/>
    <w:rsid w:val="0097762D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97762D"/>
    <w:pPr>
      <w:spacing w:line="240" w:lineRule="auto"/>
    </w:pPr>
    <w:rPr>
      <w:b/>
      <w:bCs/>
      <w:smallCaps/>
      <w:color w:val="595959"/>
    </w:rPr>
  </w:style>
  <w:style w:type="character" w:styleId="Strong">
    <w:name w:val="Strong"/>
    <w:uiPriority w:val="22"/>
    <w:qFormat/>
    <w:rsid w:val="0097762D"/>
    <w:rPr>
      <w:b/>
      <w:bCs/>
    </w:rPr>
  </w:style>
  <w:style w:type="character" w:styleId="Emphasis">
    <w:name w:val="Emphasis"/>
    <w:uiPriority w:val="20"/>
    <w:qFormat/>
    <w:rsid w:val="0097762D"/>
    <w:rPr>
      <w:i/>
      <w:iCs/>
      <w:color w:val="70AD47"/>
    </w:rPr>
  </w:style>
  <w:style w:type="paragraph" w:styleId="NoSpacing">
    <w:name w:val="No Spacing"/>
    <w:uiPriority w:val="1"/>
    <w:qFormat/>
    <w:rsid w:val="0097762D"/>
    <w:pPr>
      <w:spacing w:after="0" w:line="240" w:lineRule="auto"/>
    </w:pPr>
    <w:rPr>
      <w:rFonts w:ascii="Calibri" w:eastAsia="Times New Roman" w:hAnsi="Calibri" w:cs="Times New Roman"/>
      <w:kern w:val="0"/>
      <w:sz w:val="21"/>
      <w:szCs w:val="21"/>
      <w:lang w:eastAsia="en-GB"/>
      <w14:ligatures w14:val="none"/>
    </w:rPr>
  </w:style>
  <w:style w:type="character" w:styleId="SubtleEmphasis">
    <w:name w:val="Subtle Emphasis"/>
    <w:uiPriority w:val="19"/>
    <w:qFormat/>
    <w:rsid w:val="0097762D"/>
    <w:rPr>
      <w:i/>
      <w:iCs/>
    </w:rPr>
  </w:style>
  <w:style w:type="character" w:styleId="SubtleReference">
    <w:name w:val="Subtle Reference"/>
    <w:uiPriority w:val="31"/>
    <w:qFormat/>
    <w:rsid w:val="0097762D"/>
    <w:rPr>
      <w:smallCaps/>
      <w:color w:val="595959"/>
    </w:rPr>
  </w:style>
  <w:style w:type="character" w:styleId="BookTitle">
    <w:name w:val="Book Title"/>
    <w:uiPriority w:val="33"/>
    <w:qFormat/>
    <w:rsid w:val="0097762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762D"/>
    <w:pPr>
      <w:outlineLvl w:val="9"/>
    </w:pPr>
  </w:style>
  <w:style w:type="character" w:styleId="UnresolvedMention">
    <w:name w:val="Unresolved Mention"/>
    <w:uiPriority w:val="99"/>
    <w:semiHidden/>
    <w:unhideWhenUsed/>
    <w:rsid w:val="0097762D"/>
    <w:rPr>
      <w:color w:val="605E5C"/>
      <w:shd w:val="clear" w:color="auto" w:fill="E1DFDD"/>
    </w:rPr>
  </w:style>
  <w:style w:type="paragraph" w:customStyle="1" w:styleId="cmd">
    <w:name w:val="cmd"/>
    <w:basedOn w:val="Normal"/>
    <w:link w:val="cmdChar"/>
    <w:autoRedefine/>
    <w:qFormat/>
    <w:rsid w:val="0097762D"/>
    <w:pPr>
      <w:spacing w:line="240" w:lineRule="auto"/>
      <w:jc w:val="left"/>
    </w:pPr>
    <w:rPr>
      <w:rFonts w:ascii="Consolas" w:hAnsi="Consolas"/>
      <w:b/>
    </w:rPr>
  </w:style>
  <w:style w:type="character" w:customStyle="1" w:styleId="cmdChar">
    <w:name w:val="cmd Char"/>
    <w:link w:val="cmd"/>
    <w:rsid w:val="0097762D"/>
    <w:rPr>
      <w:rFonts w:ascii="Consolas" w:eastAsia="Times New Roman" w:hAnsi="Consolas" w:cs="Times New Roman"/>
      <w:b/>
      <w:kern w:val="0"/>
      <w:sz w:val="20"/>
      <w:szCs w:val="20"/>
      <w:lang w:eastAsia="en-GB"/>
      <w14:ligatures w14:val="none"/>
    </w:rPr>
  </w:style>
  <w:style w:type="paragraph" w:customStyle="1" w:styleId="SideQuest">
    <w:name w:val="SideQuest"/>
    <w:basedOn w:val="BalloonText"/>
    <w:link w:val="SideQuestChar"/>
    <w:autoRedefine/>
    <w:qFormat/>
    <w:rsid w:val="0097762D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5" w:color="FFFFCC" w:fill="FFFFFF" w:themeFill="background1"/>
      <w:jc w:val="left"/>
    </w:pPr>
    <w:rPr>
      <w:noProof/>
      <w:sz w:val="20"/>
    </w:rPr>
  </w:style>
  <w:style w:type="character" w:customStyle="1" w:styleId="SideQuestChar">
    <w:name w:val="SideQuest Char"/>
    <w:basedOn w:val="BalloonTextChar"/>
    <w:link w:val="SideQuest"/>
    <w:rsid w:val="0097762D"/>
    <w:rPr>
      <w:rFonts w:ascii="Tahoma" w:eastAsia="Times New Roman" w:hAnsi="Tahoma" w:cs="Tahoma"/>
      <w:noProof/>
      <w:kern w:val="0"/>
      <w:sz w:val="20"/>
      <w:szCs w:val="16"/>
      <w:shd w:val="pct25" w:color="FFFFCC" w:fill="FFFFFF" w:themeFill="background1"/>
      <w:lang w:eastAsia="en-GB"/>
      <w14:ligatures w14:val="none"/>
    </w:rPr>
  </w:style>
  <w:style w:type="character" w:styleId="FollowedHyperlink">
    <w:name w:val="FollowedHyperlink"/>
    <w:basedOn w:val="DefaultParagraphFont"/>
    <w:rsid w:val="0097762D"/>
    <w:rPr>
      <w:color w:val="96607D" w:themeColor="followedHyperlink"/>
      <w:u w:val="single"/>
    </w:rPr>
  </w:style>
  <w:style w:type="character" w:customStyle="1" w:styleId="KeyPress">
    <w:name w:val="KeyPress"/>
    <w:basedOn w:val="DefaultParagraphFont"/>
    <w:uiPriority w:val="1"/>
    <w:qFormat/>
    <w:rsid w:val="0097762D"/>
    <w:rPr>
      <w:bdr w:val="single" w:sz="12" w:space="0" w:color="auto"/>
      <w:shd w:val="clear" w:color="auto" w:fill="D9D9D9" w:themeFill="background1" w:themeFillShade="D9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character" w:customStyle="1" w:styleId="post-author">
    <w:name w:val="post-author"/>
    <w:basedOn w:val="DefaultParagraphFont"/>
    <w:rsid w:val="0097762D"/>
  </w:style>
  <w:style w:type="character" w:customStyle="1" w:styleId="sep">
    <w:name w:val="sep"/>
    <w:basedOn w:val="DefaultParagraphFont"/>
    <w:rsid w:val="0097762D"/>
  </w:style>
  <w:style w:type="character" w:styleId="HTMLCode">
    <w:name w:val="HTML Code"/>
    <w:basedOn w:val="DefaultParagraphFont"/>
    <w:uiPriority w:val="99"/>
    <w:unhideWhenUsed/>
    <w:rsid w:val="0097762D"/>
    <w:rPr>
      <w:rFonts w:ascii="Courier New" w:eastAsia="Times New Roman" w:hAnsi="Courier New" w:cs="Courier New"/>
      <w:sz w:val="20"/>
      <w:szCs w:val="20"/>
    </w:rPr>
  </w:style>
  <w:style w:type="character" w:customStyle="1" w:styleId="cmdii">
    <w:name w:val="cmdii"/>
    <w:basedOn w:val="KeyPress"/>
    <w:uiPriority w:val="1"/>
    <w:qFormat/>
    <w:rsid w:val="0097762D"/>
    <w:rPr>
      <w:rFonts w:ascii="Consolas" w:hAnsi="Consolas"/>
      <w:b/>
      <w:color w:val="FFFFFF" w:themeColor="background1"/>
      <w:sz w:val="22"/>
      <w:bdr w:val="single" w:sz="12" w:space="0" w:color="auto"/>
      <w:shd w:val="clear" w:color="auto" w:fill="000000" w:themeFill="text1"/>
      <w14:textOutline w14:w="3175" w14:cap="rnd" w14:cmpd="dbl" w14:algn="ctr">
        <w14:solidFill>
          <w14:schemeClr w14:val="tx1">
            <w14:lumMod w14:val="65000"/>
            <w14:lumOff w14:val="35000"/>
          </w14:schemeClr>
        </w14:solidFill>
        <w14:prstDash w14:val="solid"/>
        <w14:miter w14:lim="0"/>
      </w14:textOutline>
    </w:rPr>
  </w:style>
  <w:style w:type="paragraph" w:customStyle="1" w:styleId="cmdiii">
    <w:name w:val="cmdiii"/>
    <w:basedOn w:val="SideQuest"/>
    <w:next w:val="Salutation"/>
    <w:link w:val="cmdiiiChar"/>
    <w:autoRedefine/>
    <w:qFormat/>
    <w:rsid w:val="0097762D"/>
    <w:pPr>
      <w:pBdr>
        <w:top w:val="single" w:sz="18" w:space="2" w:color="747474" w:themeColor="background2" w:themeShade="80"/>
        <w:left w:val="single" w:sz="18" w:space="4" w:color="747474" w:themeColor="background2" w:themeShade="80"/>
        <w:bottom w:val="single" w:sz="18" w:space="2" w:color="747474" w:themeColor="background2" w:themeShade="80"/>
        <w:right w:val="single" w:sz="18" w:space="4" w:color="747474" w:themeColor="background2" w:themeShade="80"/>
      </w:pBdr>
      <w:shd w:val="solid" w:color="auto" w:fill="FFFFFF" w:themeFill="background1"/>
    </w:pPr>
    <w:rPr>
      <w:rFonts w:ascii="Consolas" w:hAnsi="Consolas"/>
      <w:b/>
    </w:rPr>
  </w:style>
  <w:style w:type="character" w:customStyle="1" w:styleId="cmdiiiChar">
    <w:name w:val="cmdiii Char"/>
    <w:basedOn w:val="DefaultParagraphFont"/>
    <w:link w:val="cmdiii"/>
    <w:rsid w:val="0097762D"/>
    <w:rPr>
      <w:rFonts w:ascii="Consolas" w:eastAsia="Times New Roman" w:hAnsi="Consolas" w:cs="Tahoma"/>
      <w:b/>
      <w:noProof/>
      <w:kern w:val="0"/>
      <w:sz w:val="20"/>
      <w:szCs w:val="16"/>
      <w:shd w:val="solid" w:color="auto" w:fill="FFFFFF" w:themeFill="background1"/>
      <w:lang w:eastAsia="en-GB"/>
      <w14:ligatures w14:val="none"/>
    </w:rPr>
  </w:style>
  <w:style w:type="paragraph" w:styleId="Salutation">
    <w:name w:val="Salutation"/>
    <w:basedOn w:val="Normal"/>
    <w:next w:val="Normal"/>
    <w:link w:val="SalutationChar"/>
    <w:rsid w:val="0097762D"/>
  </w:style>
  <w:style w:type="character" w:customStyle="1" w:styleId="SalutationChar">
    <w:name w:val="Salutation Char"/>
    <w:basedOn w:val="DefaultParagraphFont"/>
    <w:link w:val="Salutation"/>
    <w:rsid w:val="0097762D"/>
    <w:rPr>
      <w:rFonts w:ascii="Red Hat Text" w:eastAsia="Times New Roman" w:hAnsi="Red Hat Text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en\AppData\Roaming\Microsoft\Templates\Lab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Lab_Template.dotx</Template>
  <TotalTime>1</TotalTime>
  <Pages>2</Pages>
  <Words>707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</dc:creator>
  <cp:keywords/>
  <dc:description/>
  <cp:lastModifiedBy>Bren</cp:lastModifiedBy>
  <cp:revision>1</cp:revision>
  <dcterms:created xsi:type="dcterms:W3CDTF">2024-09-18T20:33:00Z</dcterms:created>
  <dcterms:modified xsi:type="dcterms:W3CDTF">2024-09-18T20:34:00Z</dcterms:modified>
</cp:coreProperties>
</file>